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FD6C108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16061F">
        <w:t>3</w:t>
      </w:r>
      <w:r w:rsidR="00A827CA">
        <w:fldChar w:fldCharType="end"/>
      </w:r>
    </w:p>
    <w:p w14:paraId="4BC7C4F1" w14:textId="7D18793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49DB22D9" w14:textId="41BB0D4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76D4BBBD" w14:textId="32F4322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5A334ADA" w14:textId="6666A75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7CCB7D82" w14:textId="2FD49D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259AEF25" w14:textId="7C569874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 w:rsidR="0016061F">
        <w:t>3</w:t>
      </w:r>
      <w:r>
        <w:fldChar w:fldCharType="end"/>
      </w:r>
    </w:p>
    <w:p w14:paraId="43D52F4A" w14:textId="6DD0D48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64840358" w14:textId="0BE5CE0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37814287" w14:textId="523E57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74E1FCAC" w14:textId="559D431A" w:rsidR="00A827CA" w:rsidRPr="00005DD3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05DD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005DD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05DD3">
        <w:rPr>
          <w:b/>
          <w:noProof/>
          <w:lang w:val="en-US"/>
        </w:rPr>
        <w:t>PRODUCT BACKLOG e requisitos</w:t>
      </w:r>
      <w:r w:rsidRPr="00005DD3">
        <w:rPr>
          <w:noProof/>
          <w:lang w:val="en-US"/>
        </w:rPr>
        <w:tab/>
      </w:r>
      <w:r>
        <w:rPr>
          <w:noProof/>
        </w:rPr>
        <w:fldChar w:fldCharType="begin"/>
      </w:r>
      <w:r w:rsidRPr="00005DD3">
        <w:rPr>
          <w:noProof/>
          <w:lang w:val="en-US"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  <w:lang w:val="en-US"/>
        </w:rPr>
        <w:t>3</w:t>
      </w:r>
      <w:r>
        <w:rPr>
          <w:noProof/>
        </w:rPr>
        <w:fldChar w:fldCharType="end"/>
      </w:r>
    </w:p>
    <w:p w14:paraId="1CA74534" w14:textId="3F7A1D88" w:rsidR="00A827CA" w:rsidRPr="00005DD3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05DD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005DD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05DD3">
        <w:rPr>
          <w:b/>
          <w:noProof/>
          <w:lang w:val="en-US"/>
        </w:rPr>
        <w:t>Sprints / sprint backlog</w:t>
      </w:r>
      <w:r w:rsidRPr="00005DD3">
        <w:rPr>
          <w:noProof/>
          <w:lang w:val="en-US"/>
        </w:rPr>
        <w:tab/>
      </w:r>
      <w:r>
        <w:rPr>
          <w:noProof/>
        </w:rPr>
        <w:fldChar w:fldCharType="begin"/>
      </w:r>
      <w:r w:rsidRPr="00005DD3">
        <w:rPr>
          <w:noProof/>
          <w:lang w:val="en-US"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  <w:lang w:val="en-US"/>
        </w:rPr>
        <w:t>3</w:t>
      </w:r>
      <w:r>
        <w:rPr>
          <w:noProof/>
        </w:rPr>
        <w:fldChar w:fldCharType="end"/>
      </w:r>
    </w:p>
    <w:p w14:paraId="581692F6" w14:textId="0759A95F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 w:rsidR="0016061F">
        <w:t>3</w:t>
      </w:r>
      <w:r>
        <w:fldChar w:fldCharType="end"/>
      </w:r>
    </w:p>
    <w:p w14:paraId="7510D49C" w14:textId="01CE3D8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21B95E6F" w14:textId="7AAF8FC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5F68823E" w14:textId="0068162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47596E06" w14:textId="6FBC09F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4CDEAC6D" w14:textId="225CA60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1589C00B" w14:textId="15AA2EA1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 w:rsidR="0016061F">
        <w:t>3</w:t>
      </w:r>
      <w:r>
        <w:fldChar w:fldCharType="end"/>
      </w:r>
    </w:p>
    <w:p w14:paraId="609935CB" w14:textId="6930669D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70B197BE" w14:textId="4D20D47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68173C8C" w14:textId="611C1AD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 w:rsidR="0016061F">
        <w:t>3</w:t>
      </w:r>
      <w:r>
        <w:fldChar w:fldCharType="end"/>
      </w:r>
    </w:p>
    <w:p w14:paraId="5E7AAFAF" w14:textId="75295A2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23B2AAD6" w14:textId="01C6468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18509A8D" w14:textId="015AC41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 w:rsidR="0016061F">
        <w:rPr>
          <w:noProof/>
        </w:rPr>
        <w:t>3</w:t>
      </w:r>
      <w:r>
        <w:rPr>
          <w:noProof/>
        </w:rPr>
        <w:fldChar w:fldCharType="end"/>
      </w:r>
    </w:p>
    <w:p w14:paraId="6745DFA6" w14:textId="4CCBD733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 w:rsidR="0016061F">
        <w:t>3</w:t>
      </w:r>
      <w:r>
        <w:fldChar w:fldCharType="end"/>
      </w:r>
    </w:p>
    <w:p w14:paraId="5F966359" w14:textId="7EA1C7A1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33DB56B" w:rsidR="00370E34" w:rsidRDefault="006C00E5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16061F">
        <w:rPr>
          <w:b w:val="0"/>
          <w:bCs/>
        </w:rPr>
        <w:t>Erro! Fonte de referência não encontrada.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1780C10A" w:rsidR="00370E34" w:rsidRPr="004C56C6" w:rsidRDefault="003F4E12" w:rsidP="00ED29B0">
      <w:pPr>
        <w:pStyle w:val="Ttulo1"/>
      </w:pPr>
      <w:bookmarkStart w:id="4" w:name="_Toc73427763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3427764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FB70B9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3427766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States </w:t>
      </w:r>
      <w:proofErr w:type="spellStart"/>
      <w:r>
        <w:t>Departament</w:t>
      </w:r>
      <w:proofErr w:type="spellEnd"/>
      <w:r>
        <w:t xml:space="preserve"> of Agriculture).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3427767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3427768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02061865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16061F">
        <w:rPr>
          <w:b w:val="0"/>
          <w:bCs/>
        </w:rPr>
        <w:t>Erro! Fonte de referência não encontrada.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3427769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3427770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bookmarkStart w:id="13" w:name="_Toc73427771"/>
    </w:p>
    <w:p w14:paraId="46EBA6DD" w14:textId="1E6538A4" w:rsidR="00F22D9D" w:rsidRPr="00F22D9D" w:rsidRDefault="00EB4A20" w:rsidP="00EB4A20">
      <w:pPr>
        <w:pStyle w:val="Ttulo2"/>
        <w:rPr>
          <w:b/>
        </w:rPr>
      </w:pPr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3427772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6A4B49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6A4B49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038BE268" w:rsidR="00C52FE6" w:rsidRPr="007929FD" w:rsidRDefault="005D1AEE" w:rsidP="00EB4A20">
      <w:pPr>
        <w:pStyle w:val="Ttulo2"/>
        <w:rPr>
          <w:b/>
        </w:rPr>
      </w:pPr>
      <w:bookmarkStart w:id="15" w:name="_Toc73427773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09D80282" w14:textId="6AC85EA0" w:rsidR="00EB4A20" w:rsidRDefault="002D45C8" w:rsidP="00EB4A20">
      <w:r w:rsidRPr="002D45C8">
        <w:t xml:space="preserve">Apresentar o </w:t>
      </w:r>
      <w:proofErr w:type="spellStart"/>
      <w:r w:rsidRPr="002D45C8">
        <w:t>Product</w:t>
      </w:r>
      <w:proofErr w:type="spellEnd"/>
      <w:r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3427774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5083E0F5" w:rsidR="00370E34" w:rsidRDefault="006C00E5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16061F">
        <w:rPr>
          <w:b w:val="0"/>
          <w:bCs/>
        </w:rPr>
        <w:t>Erro! Fonte de referência não encontrada.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3427775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3427776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 xml:space="preserve">Descrição da solução, detalhamento dos componentes utilizados, diagramas de </w:t>
      </w:r>
      <w:proofErr w:type="gramStart"/>
      <w:r w:rsidRPr="00A66A93">
        <w:t>arquitetura</w:t>
      </w:r>
      <w:r w:rsidR="007D64DC">
        <w:t>, etc.</w:t>
      </w:r>
      <w:proofErr w:type="gramEnd"/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3427777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3427778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3427779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3427780"/>
      <w:r>
        <w:rPr>
          <w:b/>
        </w:rPr>
        <w:t>MÉTRICAS</w:t>
      </w:r>
      <w:bookmarkEnd w:id="23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 xml:space="preserve">, limites, </w:t>
      </w:r>
      <w:proofErr w:type="gramStart"/>
      <w:r w:rsidR="00A827CA">
        <w:t>cores, etc.</w:t>
      </w:r>
      <w:proofErr w:type="gramEnd"/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36C9A45F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16061F">
        <w:rPr>
          <w:b w:val="0"/>
          <w:bCs/>
        </w:rPr>
        <w:t>Erro! Fonte de referência não encontrada.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3427781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3427782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3427783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4F79DAA" w:rsidR="00370E34" w:rsidRDefault="006C00E5" w:rsidP="00AB1F1F">
      <w:pPr>
        <w:pStyle w:val="FolhadeRostodosCaptulos"/>
      </w:pPr>
      <w:fldSimple w:instr=" REF _Ref125307146 \w ">
        <w:r w:rsidR="0016061F">
          <w:t>5</w:t>
        </w:r>
      </w:fldSimple>
      <w:r w:rsidR="00BB1C7D">
        <w:tab/>
      </w:r>
      <w:fldSimple w:instr=" REF _Ref125307146 ">
        <w:r w:rsidR="0016061F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3427785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3427786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3427787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6"/>
          <w:headerReference w:type="default" r:id="rId37"/>
          <w:footerReference w:type="default" r:id="rId38"/>
          <w:headerReference w:type="first" r:id="rId39"/>
          <w:footerReference w:type="first" r:id="rId4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3427788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D503A9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D503A9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1" w:history="1">
        <w:r w:rsidR="000C07FE" w:rsidRPr="00D65B14">
          <w:rPr>
            <w:rStyle w:val="Hyperlink"/>
            <w:rFonts w:cs="Arial"/>
            <w:noProof/>
          </w:rPr>
          <w:t>http://www.ncbi.nlm.nih.gov/</w:t>
        </w:r>
        <w:r w:rsidR="000C07FE" w:rsidRPr="00D65B14">
          <w:rPr>
            <w:rStyle w:val="Hyperlink"/>
            <w:rFonts w:cs="Arial"/>
            <w:noProof/>
          </w:rPr>
          <w:t>e</w:t>
        </w:r>
        <w:r w:rsidR="000C07FE" w:rsidRPr="00D65B14">
          <w:rPr>
            <w:rStyle w:val="Hyperlink"/>
            <w:rFonts w:cs="Arial"/>
            <w:noProof/>
          </w:rPr>
          <w:t>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43"/>
      <w:footerReference w:type="default" r:id="rId44"/>
      <w:headerReference w:type="first" r:id="rId45"/>
      <w:footerReference w:type="first" r:id="rId4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86546" w14:textId="77777777" w:rsidR="00D56712" w:rsidRDefault="00D56712">
      <w:r>
        <w:separator/>
      </w:r>
    </w:p>
    <w:p w14:paraId="5DD1F370" w14:textId="77777777" w:rsidR="00D56712" w:rsidRDefault="00D56712"/>
    <w:p w14:paraId="5A74F4B1" w14:textId="77777777" w:rsidR="00D56712" w:rsidRDefault="00D56712"/>
    <w:p w14:paraId="53DBFE72" w14:textId="77777777" w:rsidR="00D56712" w:rsidRDefault="00D56712"/>
  </w:endnote>
  <w:endnote w:type="continuationSeparator" w:id="0">
    <w:p w14:paraId="2A96F173" w14:textId="77777777" w:rsidR="00D56712" w:rsidRDefault="00D56712">
      <w:r>
        <w:continuationSeparator/>
      </w:r>
    </w:p>
    <w:p w14:paraId="7BB9A0E4" w14:textId="77777777" w:rsidR="00D56712" w:rsidRDefault="00D56712"/>
    <w:p w14:paraId="1B5E3C0C" w14:textId="77777777" w:rsidR="00D56712" w:rsidRDefault="00D56712"/>
    <w:p w14:paraId="09325D86" w14:textId="77777777" w:rsidR="00D56712" w:rsidRDefault="00D567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71E3E" w14:textId="77777777" w:rsidR="00D56712" w:rsidRDefault="00D56712">
      <w:r>
        <w:separator/>
      </w:r>
    </w:p>
    <w:p w14:paraId="55502676" w14:textId="77777777" w:rsidR="00D56712" w:rsidRDefault="00D56712"/>
    <w:p w14:paraId="7EE052F5" w14:textId="77777777" w:rsidR="00D56712" w:rsidRDefault="00D56712"/>
    <w:p w14:paraId="7EDB75E3" w14:textId="77777777" w:rsidR="00D56712" w:rsidRDefault="00D56712"/>
  </w:footnote>
  <w:footnote w:type="continuationSeparator" w:id="0">
    <w:p w14:paraId="6293AB12" w14:textId="77777777" w:rsidR="00D56712" w:rsidRDefault="00D56712">
      <w:r>
        <w:continuationSeparator/>
      </w:r>
    </w:p>
    <w:p w14:paraId="5616BAE3" w14:textId="77777777" w:rsidR="00D56712" w:rsidRDefault="00D56712"/>
    <w:p w14:paraId="410C7F24" w14:textId="77777777" w:rsidR="00D56712" w:rsidRDefault="00D56712"/>
    <w:p w14:paraId="17765867" w14:textId="77777777" w:rsidR="00D56712" w:rsidRDefault="00D567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3AD2CF5" w:rsidR="00555AE7" w:rsidRDefault="006135DA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3" name="Imagem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D56712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D56712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D56712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D56712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D56712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28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header" Target="header8.xml"/><Relationship Id="rId39" Type="http://schemas.openxmlformats.org/officeDocument/2006/relationships/header" Target="header15.xml"/><Relationship Id="rId21" Type="http://schemas.openxmlformats.org/officeDocument/2006/relationships/header" Target="header6.xml"/><Relationship Id="rId34" Type="http://schemas.openxmlformats.org/officeDocument/2006/relationships/header" Target="header12.xml"/><Relationship Id="rId42" Type="http://schemas.openxmlformats.org/officeDocument/2006/relationships/hyperlink" Target="http://www.ncbi.nlm.nih.gov/entrez/query.fcgi?cmd=Retrieve&amp;db=PubMed&amp;dopt=Citation&amp;list_uids=6337002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footer" Target="footer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header" Target="header14.xml"/><Relationship Id="rId40" Type="http://schemas.openxmlformats.org/officeDocument/2006/relationships/footer" Target="footer14.xml"/><Relationship Id="rId45" Type="http://schemas.openxmlformats.org/officeDocument/2006/relationships/header" Target="header17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header" Target="header13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footer" Target="footer10.xml"/><Relationship Id="rId44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header" Target="header9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43" Type="http://schemas.openxmlformats.org/officeDocument/2006/relationships/header" Target="header16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footer" Target="footer11.xml"/><Relationship Id="rId38" Type="http://schemas.openxmlformats.org/officeDocument/2006/relationships/footer" Target="footer13.xml"/><Relationship Id="rId46" Type="http://schemas.openxmlformats.org/officeDocument/2006/relationships/footer" Target="footer16.xml"/><Relationship Id="rId20" Type="http://schemas.openxmlformats.org/officeDocument/2006/relationships/header" Target="header5.xml"/><Relationship Id="rId41" Type="http://schemas.openxmlformats.org/officeDocument/2006/relationships/hyperlink" Target="http://www.ncbi.nlm.nih.gov/entrez/query.fcgi?cmd=Retrieve&amp;db=PubMed&amp;dopt=Citation&amp;list_uids=1509037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265</TotalTime>
  <Pages>18</Pages>
  <Words>1832</Words>
  <Characters>9899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Antonio</cp:lastModifiedBy>
  <cp:revision>140</cp:revision>
  <cp:lastPrinted>2009-11-04T00:12:00Z</cp:lastPrinted>
  <dcterms:created xsi:type="dcterms:W3CDTF">2017-11-20T21:48:00Z</dcterms:created>
  <dcterms:modified xsi:type="dcterms:W3CDTF">2021-06-04T15:26:00Z</dcterms:modified>
</cp:coreProperties>
</file>