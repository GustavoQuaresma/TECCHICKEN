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7FA3D67B" w14:textId="1132ADD1" w:rsidR="00005DD3" w:rsidRPr="004C56C6" w:rsidRDefault="00555AE7" w:rsidP="00005DD3">
      <w:pPr>
        <w:pStyle w:val="NormalGrande"/>
      </w:pPr>
      <w:r w:rsidRPr="00555AE7">
        <w:t>NOME DO</w:t>
      </w:r>
      <w:r w:rsidR="00A379BB">
        <w:t>S</w:t>
      </w:r>
      <w:r w:rsidRPr="00555AE7">
        <w:t xml:space="preserve"> AUTOR</w:t>
      </w:r>
      <w:r w:rsidR="00A379BB">
        <w:t>ES</w:t>
      </w:r>
      <w:r w:rsidR="00005DD3">
        <w:br/>
        <w:t>aNT</w:t>
      </w:r>
      <w:r w:rsidR="00B63581">
        <w:t>o</w:t>
      </w:r>
      <w:r w:rsidR="00005DD3">
        <w:t>nio augusto fonseca monteiro</w:t>
      </w:r>
      <w:r w:rsidR="00005DD3">
        <w:br/>
        <w:t>brunno costa castigrini</w:t>
      </w:r>
      <w:r w:rsidR="00005DD3">
        <w:br/>
        <w:t>gustavo quaresma da costa</w:t>
      </w:r>
      <w:r w:rsidR="00005DD3">
        <w:br/>
        <w:t>luiz henrique oliveira nardi</w:t>
      </w:r>
      <w:r w:rsidR="00005DD3">
        <w:br/>
        <w:t>vitória da silva eleutério pinto</w:t>
      </w:r>
    </w:p>
    <w:p w14:paraId="6E0402B1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005DD3">
      <w:pPr>
        <w:pStyle w:val="NormalGrande"/>
        <w:jc w:val="both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17ED2121" w:rsidR="00DB04D5" w:rsidRPr="004C56C6" w:rsidRDefault="00005DD3" w:rsidP="00DB04D5">
      <w:pPr>
        <w:pStyle w:val="NormalGrande"/>
      </w:pPr>
      <w:r>
        <w:t>tECCHICKEN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7F1CB471" w:rsidR="00370E34" w:rsidRDefault="00A379BB" w:rsidP="00E07423">
      <w:pPr>
        <w:pStyle w:val="NormalGrande"/>
      </w:pPr>
      <w:r>
        <w:t>20</w:t>
      </w:r>
      <w:r w:rsidR="00CE67CE">
        <w:t>21</w:t>
      </w:r>
      <w:r w:rsidR="00005DD3">
        <w:br/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5FE0BD37" w14:textId="0FD6C108" w:rsidR="00A827CA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A827CA">
        <w:t>1</w:t>
      </w:r>
      <w:r w:rsidR="00A827CA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A827CA">
        <w:t>VISÃO DO PROJETO</w:t>
      </w:r>
      <w:r w:rsidR="00A827CA">
        <w:tab/>
      </w:r>
      <w:r w:rsidR="00A827CA">
        <w:fldChar w:fldCharType="begin"/>
      </w:r>
      <w:r w:rsidR="00A827CA">
        <w:instrText xml:space="preserve"> PAGEREF _Toc73427763 \h </w:instrText>
      </w:r>
      <w:r w:rsidR="00A827CA">
        <w:fldChar w:fldCharType="separate"/>
      </w:r>
      <w:r w:rsidR="0016061F">
        <w:t>3</w:t>
      </w:r>
      <w:r w:rsidR="00A827CA">
        <w:fldChar w:fldCharType="end"/>
      </w:r>
    </w:p>
    <w:p w14:paraId="4BC7C4F1" w14:textId="7D18793B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_Toc73427764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49DB22D9" w14:textId="41BB0D41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_Toc73427765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76D4BBBD" w14:textId="32F4322B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_Toc73427766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5A334ADA" w14:textId="6666A75B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_Toc73427767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7CCB7D82" w14:textId="2FD49DC8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_Toc73427768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259AEF25" w14:textId="7C569874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_Toc73427769 \h </w:instrText>
      </w:r>
      <w:r>
        <w:fldChar w:fldCharType="separate"/>
      </w:r>
      <w:r w:rsidR="0016061F">
        <w:t>3</w:t>
      </w:r>
      <w:r>
        <w:fldChar w:fldCharType="end"/>
      </w:r>
    </w:p>
    <w:p w14:paraId="43D52F4A" w14:textId="6DD0D48B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_Toc73427770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64840358" w14:textId="0BE5CE0E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_Toc73427771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37814287" w14:textId="523E57C8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_Toc73427772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74E1FCAC" w14:textId="559D431A" w:rsidR="00A827CA" w:rsidRPr="00005DD3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005DD3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2.4</w:t>
      </w:r>
      <w:r w:rsidRPr="00005DD3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005DD3">
        <w:rPr>
          <w:b/>
          <w:noProof/>
          <w:lang w:val="en-US"/>
        </w:rPr>
        <w:t>PRODUCT BACKLOG e requisitos</w:t>
      </w:r>
      <w:r w:rsidRPr="00005DD3">
        <w:rPr>
          <w:noProof/>
          <w:lang w:val="en-US"/>
        </w:rPr>
        <w:tab/>
      </w:r>
      <w:r>
        <w:rPr>
          <w:noProof/>
        </w:rPr>
        <w:fldChar w:fldCharType="begin"/>
      </w:r>
      <w:r w:rsidRPr="00005DD3">
        <w:rPr>
          <w:noProof/>
          <w:lang w:val="en-US"/>
        </w:rPr>
        <w:instrText xml:space="preserve"> PAGEREF _Toc73427773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  <w:lang w:val="en-US"/>
        </w:rPr>
        <w:t>3</w:t>
      </w:r>
      <w:r>
        <w:rPr>
          <w:noProof/>
        </w:rPr>
        <w:fldChar w:fldCharType="end"/>
      </w:r>
    </w:p>
    <w:p w14:paraId="1CA74534" w14:textId="3F7A1D88" w:rsidR="00A827CA" w:rsidRPr="00005DD3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005DD3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2.5</w:t>
      </w:r>
      <w:r w:rsidRPr="00005DD3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005DD3">
        <w:rPr>
          <w:b/>
          <w:noProof/>
          <w:lang w:val="en-US"/>
        </w:rPr>
        <w:t>Sprints / sprint backlog</w:t>
      </w:r>
      <w:r w:rsidRPr="00005DD3">
        <w:rPr>
          <w:noProof/>
          <w:lang w:val="en-US"/>
        </w:rPr>
        <w:tab/>
      </w:r>
      <w:r>
        <w:rPr>
          <w:noProof/>
        </w:rPr>
        <w:fldChar w:fldCharType="begin"/>
      </w:r>
      <w:r w:rsidRPr="00005DD3">
        <w:rPr>
          <w:noProof/>
          <w:lang w:val="en-US"/>
        </w:rPr>
        <w:instrText xml:space="preserve"> PAGEREF _Toc73427774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  <w:lang w:val="en-US"/>
        </w:rPr>
        <w:t>3</w:t>
      </w:r>
      <w:r>
        <w:rPr>
          <w:noProof/>
        </w:rPr>
        <w:fldChar w:fldCharType="end"/>
      </w:r>
    </w:p>
    <w:p w14:paraId="581692F6" w14:textId="0759A95F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D7354F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D7354F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_Toc73427775 \h </w:instrText>
      </w:r>
      <w:r>
        <w:fldChar w:fldCharType="separate"/>
      </w:r>
      <w:r w:rsidR="0016061F">
        <w:t>3</w:t>
      </w:r>
      <w:r>
        <w:fldChar w:fldCharType="end"/>
      </w:r>
    </w:p>
    <w:p w14:paraId="7510D49C" w14:textId="01CE3D84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– Aquisição de dados Arduino/SIMULADOR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_Toc73427776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21B95E6F" w14:textId="7AAF8FC9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_Toc73427777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5F68823E" w14:textId="0068162E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_Toc73427778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47596E06" w14:textId="6FBC09F5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_Toc73427779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4CDEAC6D" w14:textId="225CA601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_Toc73427780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1589C00B" w14:textId="15AA2EA1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_Toc73427781 \h </w:instrText>
      </w:r>
      <w:r>
        <w:fldChar w:fldCharType="separate"/>
      </w:r>
      <w:r w:rsidR="0016061F">
        <w:t>3</w:t>
      </w:r>
      <w:r>
        <w:fldChar w:fldCharType="end"/>
      </w:r>
    </w:p>
    <w:p w14:paraId="609935CB" w14:textId="6930669D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_Toc73427782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70B197BE" w14:textId="4D20D472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_Toc73427783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68173C8C" w14:textId="611C1AD2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_Toc73427784 \h </w:instrText>
      </w:r>
      <w:r>
        <w:fldChar w:fldCharType="separate"/>
      </w:r>
      <w:r w:rsidR="0016061F">
        <w:t>3</w:t>
      </w:r>
      <w:r>
        <w:fldChar w:fldCharType="end"/>
      </w:r>
    </w:p>
    <w:p w14:paraId="5E7AAFAF" w14:textId="75295A2C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_Toc73427785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23B2AAD6" w14:textId="01C6468E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_Toc73427786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18509A8D" w14:textId="015AC41F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_Toc73427787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6745DFA6" w14:textId="4CCBD733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_Toc73427788 \h </w:instrText>
      </w:r>
      <w:r>
        <w:fldChar w:fldCharType="separate"/>
      </w:r>
      <w:r w:rsidR="0016061F">
        <w:t>3</w:t>
      </w:r>
      <w:r>
        <w:fldChar w:fldCharType="end"/>
      </w:r>
    </w:p>
    <w:p w14:paraId="5F966359" w14:textId="7EA1C7A1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33DB56B" w:rsidR="00370E34" w:rsidRDefault="006C00E5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16061F">
        <w:rPr>
          <w:b w:val="0"/>
          <w:bCs/>
        </w:rPr>
        <w:t>Erro! Fonte de referência não encontrada.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1780C10A" w:rsidR="00370E34" w:rsidRPr="004C56C6" w:rsidRDefault="003F4E12" w:rsidP="00ED29B0">
      <w:pPr>
        <w:pStyle w:val="Ttulo1"/>
      </w:pPr>
      <w:bookmarkStart w:id="4" w:name="_Toc73427763"/>
      <w:bookmarkEnd w:id="2"/>
      <w:bookmarkEnd w:id="3"/>
      <w:r>
        <w:lastRenderedPageBreak/>
        <w:t>VISÃO DO PROJETO</w:t>
      </w:r>
      <w:bookmarkEnd w:id="4"/>
    </w:p>
    <w:p w14:paraId="0FB1953D" w14:textId="04B142EF" w:rsidR="00370E34" w:rsidRPr="0098545C" w:rsidRDefault="00370E34" w:rsidP="003F4E12">
      <w:pPr>
        <w:pStyle w:val="Ttulo2"/>
        <w:rPr>
          <w:b/>
        </w:rPr>
      </w:pPr>
      <w:r w:rsidRPr="00192CAB">
        <w:rPr>
          <w:b/>
        </w:rPr>
        <w:tab/>
      </w:r>
      <w:bookmarkStart w:id="5" w:name="_Toc73427764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8F1EDC" w14:textId="6FD3EB7E" w:rsidR="00B63581" w:rsidRDefault="005A7A2F" w:rsidP="00B63581">
      <w:pPr>
        <w:pStyle w:val="PargrafodaLista"/>
        <w:numPr>
          <w:ilvl w:val="0"/>
          <w:numId w:val="46"/>
        </w:numPr>
        <w:rPr>
          <w:noProof/>
        </w:rPr>
      </w:pPr>
      <w:r w:rsidRPr="005A7A2F">
        <w:rPr>
          <w:b/>
          <w:bCs/>
          <w:noProof/>
        </w:rPr>
        <w:t>Nome do grupo:</w:t>
      </w:r>
      <w:r>
        <w:rPr>
          <w:noProof/>
        </w:rPr>
        <w:t xml:space="preserve"> </w:t>
      </w:r>
      <w:r w:rsidR="00B63581">
        <w:rPr>
          <w:noProof/>
        </w:rPr>
        <w:t>TecChicken</w:t>
      </w:r>
      <w:r w:rsidR="0098545C">
        <w:rPr>
          <w:noProof/>
        </w:rPr>
        <w:t>.</w:t>
      </w:r>
    </w:p>
    <w:p w14:paraId="49DC4E89" w14:textId="1F20AC4D" w:rsidR="00B63581" w:rsidRDefault="005A7A2F" w:rsidP="00B63581">
      <w:pPr>
        <w:pStyle w:val="PargrafodaLista"/>
        <w:numPr>
          <w:ilvl w:val="0"/>
          <w:numId w:val="46"/>
        </w:numPr>
        <w:rPr>
          <w:noProof/>
        </w:rPr>
      </w:pPr>
      <w:r w:rsidRPr="005A7A2F">
        <w:rPr>
          <w:b/>
          <w:bCs/>
          <w:noProof/>
        </w:rPr>
        <w:t>Integrantes:</w:t>
      </w:r>
      <w:r>
        <w:rPr>
          <w:noProof/>
        </w:rPr>
        <w:t xml:space="preserve"> </w:t>
      </w:r>
      <w:r w:rsidR="00B63581">
        <w:rPr>
          <w:noProof/>
        </w:rPr>
        <w:t>Antonio Augusto Fonseca Monteiro, Brunno Costa Castigrini, Gustavo Quaresma da Costa, Luiz Henrique Oliveira Nardi</w:t>
      </w:r>
      <w:r>
        <w:rPr>
          <w:noProof/>
        </w:rPr>
        <w:t xml:space="preserve"> e</w:t>
      </w:r>
      <w:r w:rsidR="00B63581">
        <w:rPr>
          <w:noProof/>
        </w:rPr>
        <w:t xml:space="preserve"> Vitória da Silva Eleutério Pinto</w:t>
      </w:r>
      <w:r w:rsidR="0098545C">
        <w:rPr>
          <w:noProof/>
        </w:rPr>
        <w:t>.</w:t>
      </w:r>
    </w:p>
    <w:p w14:paraId="3A67C7DA" w14:textId="0C238AB5" w:rsidR="005A7A2F" w:rsidRDefault="005A7A2F" w:rsidP="00FB70B9">
      <w:pPr>
        <w:pStyle w:val="PargrafodaLista"/>
        <w:numPr>
          <w:ilvl w:val="0"/>
          <w:numId w:val="46"/>
        </w:numPr>
        <w:tabs>
          <w:tab w:val="clear" w:pos="851"/>
          <w:tab w:val="left" w:pos="2244"/>
        </w:tabs>
        <w:jc w:val="left"/>
        <w:rPr>
          <w:b/>
          <w:bCs/>
        </w:rPr>
      </w:pPr>
      <w:r w:rsidRPr="005A7A2F">
        <w:rPr>
          <w:b/>
          <w:bCs/>
          <w:noProof/>
        </w:rPr>
        <w:drawing>
          <wp:anchor distT="0" distB="0" distL="114300" distR="114300" simplePos="0" relativeHeight="251660800" behindDoc="0" locked="0" layoutInCell="1" allowOverlap="1" wp14:anchorId="3E6D8C0C" wp14:editId="4BE4BAF9">
            <wp:simplePos x="0" y="0"/>
            <wp:positionH relativeFrom="column">
              <wp:posOffset>426720</wp:posOffset>
            </wp:positionH>
            <wp:positionV relativeFrom="paragraph">
              <wp:posOffset>274320</wp:posOffset>
            </wp:positionV>
            <wp:extent cx="1144270" cy="1144270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270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7A2F">
        <w:rPr>
          <w:b/>
          <w:bCs/>
          <w:noProof/>
        </w:rPr>
        <w:t xml:space="preserve">Logomarca: </w:t>
      </w:r>
    </w:p>
    <w:p w14:paraId="4DA1B1BB" w14:textId="0A94906A" w:rsidR="0098545C" w:rsidRPr="0098545C" w:rsidRDefault="005A7A2F" w:rsidP="0098545C">
      <w:pPr>
        <w:pStyle w:val="PargrafodaLista"/>
        <w:numPr>
          <w:ilvl w:val="0"/>
          <w:numId w:val="46"/>
        </w:numPr>
        <w:tabs>
          <w:tab w:val="clear" w:pos="851"/>
          <w:tab w:val="left" w:pos="2244"/>
        </w:tabs>
        <w:jc w:val="left"/>
        <w:rPr>
          <w:b/>
          <w:bCs/>
        </w:rPr>
      </w:pPr>
      <w:r>
        <w:rPr>
          <w:b/>
          <w:bCs/>
          <w:noProof/>
        </w:rPr>
        <w:t>P</w:t>
      </w:r>
      <w:r w:rsidRPr="005A7A2F">
        <w:rPr>
          <w:b/>
          <w:bCs/>
          <w:noProof/>
        </w:rPr>
        <w:t>osicionamento no mercado</w:t>
      </w:r>
      <w:r w:rsidR="0098545C">
        <w:rPr>
          <w:b/>
          <w:bCs/>
          <w:noProof/>
        </w:rPr>
        <w:t>/a</w:t>
      </w:r>
      <w:r w:rsidR="0098545C" w:rsidRPr="0098545C">
        <w:rPr>
          <w:b/>
          <w:bCs/>
          <w:noProof/>
        </w:rPr>
        <w:t>cadêmico</w:t>
      </w:r>
      <w:r>
        <w:rPr>
          <w:b/>
          <w:bCs/>
          <w:noProof/>
        </w:rPr>
        <w:t xml:space="preserve">: </w:t>
      </w:r>
      <w:r w:rsidR="0098545C">
        <w:rPr>
          <w:noProof/>
        </w:rPr>
        <w:t>Ramo aviário com foco no monitoramento de temperatura de granjas.</w:t>
      </w:r>
    </w:p>
    <w:p w14:paraId="2AB6FB09" w14:textId="6913762C" w:rsidR="003F4E12" w:rsidRPr="00192CAB" w:rsidRDefault="00084588" w:rsidP="003F4E12">
      <w:pPr>
        <w:pStyle w:val="Ttulo2"/>
        <w:rPr>
          <w:b/>
        </w:rPr>
      </w:pPr>
      <w:bookmarkStart w:id="6" w:name="_Toc73427765"/>
      <w:bookmarkStart w:id="7" w:name="_Toc124080447"/>
      <w:r>
        <w:rPr>
          <w:b/>
        </w:rPr>
        <w:t>CONTEXTO</w:t>
      </w:r>
      <w:bookmarkEnd w:id="6"/>
    </w:p>
    <w:p w14:paraId="138A974D" w14:textId="1E18F100" w:rsidR="00AB67E0" w:rsidRDefault="00704221" w:rsidP="00A53FEA">
      <w:r>
        <w:tab/>
      </w:r>
      <w:r w:rsidR="00AB67E0">
        <w:t>Mercado direcionado a</w:t>
      </w:r>
      <w:r w:rsidR="005E5AB7">
        <w:t xml:space="preserve">s granjas </w:t>
      </w:r>
      <w:r w:rsidR="006400AF">
        <w:t xml:space="preserve">das raças: </w:t>
      </w:r>
      <w:r w:rsidR="006400AF" w:rsidRPr="006400AF">
        <w:t>ISA Brow</w:t>
      </w:r>
      <w:r w:rsidR="006400AF">
        <w:t xml:space="preserve">n e </w:t>
      </w:r>
      <w:proofErr w:type="spellStart"/>
      <w:r w:rsidR="00315469" w:rsidRPr="00315469">
        <w:t>Bovans</w:t>
      </w:r>
      <w:proofErr w:type="spellEnd"/>
      <w:r w:rsidR="00315469" w:rsidRPr="00315469">
        <w:t xml:space="preserve"> White</w:t>
      </w:r>
      <w:r w:rsidR="00315469">
        <w:t xml:space="preserve">. </w:t>
      </w:r>
      <w:r w:rsidR="00E00B73">
        <w:t xml:space="preserve">Aproximadamente 20.000 granjas </w:t>
      </w:r>
      <w:r w:rsidR="00422D68">
        <w:t>em São Paulo</w:t>
      </w:r>
      <w:r w:rsidR="008069A3">
        <w:t xml:space="preserve"> que podem adquirir o nosso serviço.</w:t>
      </w:r>
      <w:r w:rsidR="00422D68">
        <w:t xml:space="preserve"> </w:t>
      </w:r>
    </w:p>
    <w:p w14:paraId="69D10412" w14:textId="0BF03CEC" w:rsidR="008069A3" w:rsidRDefault="00704221" w:rsidP="00A6186B">
      <w:pPr>
        <w:ind w:left="1"/>
      </w:pPr>
      <w:r>
        <w:tab/>
      </w:r>
      <w:r w:rsidR="004A4EE0">
        <w:t xml:space="preserve">Em relação à sustentabilidade, o projeto pode auxiliar </w:t>
      </w:r>
      <w:r w:rsidR="00884B52">
        <w:t>na prevenção de incêndios nas granjas, assim como a preservação da vida d</w:t>
      </w:r>
      <w:r w:rsidR="005757A1">
        <w:t>as aves,</w:t>
      </w:r>
      <w:r w:rsidR="00E862DD">
        <w:t xml:space="preserve"> evitando desperdícios de galinhas, reduzindo </w:t>
      </w:r>
      <w:r w:rsidR="00A6186B">
        <w:t>possíveis custos de reestruturação das granjas, causados por problemas que poderemos identificar.</w:t>
      </w:r>
    </w:p>
    <w:p w14:paraId="46146C21" w14:textId="1A5DDDF6" w:rsidR="00A53FEA" w:rsidRDefault="00704221" w:rsidP="00A53FEA">
      <w:r>
        <w:tab/>
      </w:r>
      <w:r w:rsidR="000A6DC4">
        <w:t>Em relação aos custos da empresa, os sensores serão adquiridos sob demanda e serão repassados ao cliente, os custos variáveis se darão em torno da equipe</w:t>
      </w:r>
      <w:r w:rsidR="00335E2C">
        <w:t xml:space="preserve"> (TI, atendimento, marketing, suporte)</w:t>
      </w:r>
      <w:r w:rsidR="000A6DC4">
        <w:t xml:space="preserve">, que deverá aumentar conforme a quantidade de clientes. </w:t>
      </w:r>
    </w:p>
    <w:p w14:paraId="66FBF937" w14:textId="77777777" w:rsidR="00704221" w:rsidRPr="005757A1" w:rsidRDefault="00704221" w:rsidP="00A53FEA"/>
    <w:p w14:paraId="19E27546" w14:textId="4A958854" w:rsidR="003F4E12" w:rsidRPr="00192CAB" w:rsidRDefault="00084588" w:rsidP="003F4E12">
      <w:pPr>
        <w:pStyle w:val="Ttulo2"/>
        <w:rPr>
          <w:b/>
        </w:rPr>
      </w:pPr>
      <w:bookmarkStart w:id="8" w:name="_Toc73427766"/>
      <w:r w:rsidRPr="00084588">
        <w:rPr>
          <w:b/>
        </w:rPr>
        <w:lastRenderedPageBreak/>
        <w:t>Problema / justificativa do projeto</w:t>
      </w:r>
      <w:bookmarkEnd w:id="8"/>
    </w:p>
    <w:p w14:paraId="52673B6A" w14:textId="77777777" w:rsidR="00704221" w:rsidRDefault="00704221" w:rsidP="00A53FEA"/>
    <w:p w14:paraId="1B06AB92" w14:textId="3F39153B" w:rsidR="00704221" w:rsidRDefault="00704221" w:rsidP="00704221">
      <w:r>
        <w:tab/>
        <w:t>O Brasil é uma grande potência no ramo da agroindústria, tendo 6% do PIB (Produto Interno Bruto) brasileiro e sendo comercializado com o mundo inteiro. As criações de vacas, porcos e galinhas são as mais destacadas.</w:t>
      </w:r>
    </w:p>
    <w:p w14:paraId="69F0AECB" w14:textId="77777777" w:rsidR="00704221" w:rsidRDefault="00704221" w:rsidP="00704221">
      <w:r>
        <w:tab/>
        <w:t xml:space="preserve">Entre os países que mais produzem e exportam produtos derivados das galinhas, o Brasil foi o 3° que mais produziu carne de frango, atrás de Estados Unidos e China, e o 1° que mais exportou no ano de 2019, segundo a USDA (United States </w:t>
      </w:r>
      <w:proofErr w:type="spellStart"/>
      <w:r>
        <w:t>Departament</w:t>
      </w:r>
      <w:proofErr w:type="spellEnd"/>
      <w:r>
        <w:t xml:space="preserve"> of Agriculture).</w:t>
      </w:r>
    </w:p>
    <w:p w14:paraId="516E88C6" w14:textId="45AA0239" w:rsidR="00704221" w:rsidRDefault="00704221" w:rsidP="00704221">
      <w:r>
        <w:t xml:space="preserve">         No lucrativo ramo de produção de ovos existem diversos processos necessários para garantir o bem-estar da galinha, e consequentemente, garantir a qualidade dos ovos que ela irá botar. Um desses itens importantes para garantir a qualidade do produto gerado é o controle de temperatura.</w:t>
      </w:r>
    </w:p>
    <w:p w14:paraId="30AD38C2" w14:textId="77777777" w:rsidR="00F93B63" w:rsidRDefault="00704221" w:rsidP="00704221">
      <w:r>
        <w:t xml:space="preserve">         Além do controle padrão e essencial, há o perigo de morte das aves por falta de controle de temperatura. Um exemplo é o recente caso da morte de 50mil galinhas na cidade de Bastos, onde a temperatura chegou à marca de 41°C e gerou um prejuízo de 3 milhões de reais para o produtor</w:t>
      </w:r>
      <w:r w:rsidR="00F93B63">
        <w:t>.</w:t>
      </w:r>
    </w:p>
    <w:p w14:paraId="3FA88668" w14:textId="7C714E59" w:rsidR="00704221" w:rsidRDefault="00F93B63" w:rsidP="00704221">
      <w:r>
        <w:tab/>
        <w:t>Portanto, o objetivo do projeto envolve identificar e avisar ao cliente</w:t>
      </w:r>
      <w:r w:rsidR="0020348F">
        <w:t xml:space="preserve">, os momentos em que a </w:t>
      </w:r>
      <w:proofErr w:type="spellStart"/>
      <w:r w:rsidR="0020348F">
        <w:t>termperatura</w:t>
      </w:r>
      <w:proofErr w:type="spellEnd"/>
      <w:r w:rsidR="0020348F">
        <w:t xml:space="preserve"> está passando por picos, tanto abaixo quanto acima da temperatura ideal, para que ele possa tomar uma atitude para resolver esse problema.</w:t>
      </w:r>
      <w:r w:rsidR="00704221">
        <w:t xml:space="preserve"> </w:t>
      </w:r>
    </w:p>
    <w:p w14:paraId="35EA34EA" w14:textId="129AD750" w:rsidR="003F4E12" w:rsidRDefault="00704221" w:rsidP="003712CA">
      <w:r>
        <w:t xml:space="preserve">                   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73427767"/>
      <w:r w:rsidRPr="00192CAB">
        <w:rPr>
          <w:b/>
        </w:rPr>
        <w:t>objetivo da solução</w:t>
      </w:r>
      <w:bookmarkEnd w:id="9"/>
    </w:p>
    <w:p w14:paraId="20227D52" w14:textId="1AA30AD2" w:rsidR="003F4E12" w:rsidRDefault="003435F5" w:rsidP="003F4E12">
      <w:r>
        <w:tab/>
        <w:t xml:space="preserve">A solução envolve a instalação de sensores, conectados a um </w:t>
      </w:r>
      <w:proofErr w:type="spellStart"/>
      <w:r>
        <w:t>arduíno</w:t>
      </w:r>
      <w:proofErr w:type="spellEnd"/>
      <w:r>
        <w:t xml:space="preserve"> para coletar constantemente as temperaturas da granja, para que possamos fazer o tratamento dos dados e </w:t>
      </w:r>
      <w:r w:rsidR="00D503A9">
        <w:t>mostrá-los</w:t>
      </w:r>
      <w:r>
        <w:t xml:space="preserve"> ao cliente de </w:t>
      </w:r>
      <w:r w:rsidR="000B62B0">
        <w:t xml:space="preserve">uma forma didática e intuitiva, envolvendo as temperaturas </w:t>
      </w:r>
      <w:r w:rsidR="00D04285">
        <w:t>em tempo real, assim como as médias</w:t>
      </w:r>
      <w:r w:rsidR="00F63289">
        <w:t>, separadas por sensor.</w:t>
      </w:r>
    </w:p>
    <w:p w14:paraId="662E6477" w14:textId="77777777" w:rsidR="003F4E12" w:rsidRDefault="003F4E12" w:rsidP="003F4E1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10" w:name="_Toc73427768"/>
      <w:r w:rsidRPr="00192CAB">
        <w:rPr>
          <w:b/>
        </w:rPr>
        <w:lastRenderedPageBreak/>
        <w:t>diagrama da solução</w:t>
      </w:r>
      <w:bookmarkEnd w:id="10"/>
    </w:p>
    <w:p w14:paraId="1BE51EE4" w14:textId="0C61D847" w:rsidR="003F4E12" w:rsidRDefault="003F4E12" w:rsidP="003F4E12"/>
    <w:p w14:paraId="2D0B5FD2" w14:textId="7799C2EE" w:rsidR="003F4E12" w:rsidRDefault="00DD1F5F" w:rsidP="003F4E12">
      <w:pPr>
        <w:sectPr w:rsidR="003F4E12" w:rsidSect="002A73B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60D82590" wp14:editId="5D02EF3E">
            <wp:extent cx="5610225" cy="3305175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7"/>
    <w:p w14:paraId="2867CA91" w14:textId="02061865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16061F">
        <w:rPr>
          <w:b w:val="0"/>
          <w:bCs/>
        </w:rPr>
        <w:t>Erro! Fonte de referência não encontrada.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1" w:name="_Toc73427769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73427770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400048ED" w14:textId="0B9AA57A" w:rsidR="00741DF5" w:rsidRDefault="00D503A9" w:rsidP="00124F5F">
      <w:r>
        <w:tab/>
      </w:r>
      <w:r w:rsidR="00741DF5">
        <w:t xml:space="preserve">Antonio </w:t>
      </w:r>
      <w:r w:rsidR="009B608B">
        <w:t xml:space="preserve">fez parte do time de desenvolvimento </w:t>
      </w:r>
      <w:proofErr w:type="spellStart"/>
      <w:r w:rsidR="009B608B">
        <w:t>back-end</w:t>
      </w:r>
      <w:proofErr w:type="spellEnd"/>
      <w:r w:rsidR="009B608B">
        <w:t>, tomando conta do desenvolvimento da API</w:t>
      </w:r>
    </w:p>
    <w:p w14:paraId="491BF16F" w14:textId="4B07CC4C" w:rsidR="00D503A9" w:rsidRDefault="00741DF5" w:rsidP="00124F5F">
      <w:r>
        <w:tab/>
      </w:r>
      <w:proofErr w:type="spellStart"/>
      <w:r w:rsidR="00B6308E">
        <w:t>Brunno</w:t>
      </w:r>
      <w:proofErr w:type="spellEnd"/>
      <w:r w:rsidR="00B6308E">
        <w:t xml:space="preserve"> foi o </w:t>
      </w:r>
      <w:proofErr w:type="spellStart"/>
      <w:r w:rsidR="00B6308E">
        <w:t>Product</w:t>
      </w:r>
      <w:proofErr w:type="spellEnd"/>
      <w:r w:rsidR="00B6308E">
        <w:t xml:space="preserve"> </w:t>
      </w:r>
      <w:proofErr w:type="spellStart"/>
      <w:r w:rsidR="00B6308E">
        <w:t>Owner</w:t>
      </w:r>
      <w:proofErr w:type="spellEnd"/>
      <w:r w:rsidR="00B533DD">
        <w:t xml:space="preserve"> e Scrum Master</w:t>
      </w:r>
      <w:r w:rsidR="00B6308E">
        <w:t xml:space="preserve"> do projeto, cuidando da organização do projeto, definindo os rumos.</w:t>
      </w:r>
    </w:p>
    <w:p w14:paraId="494F2DA2" w14:textId="4B72BBC7" w:rsidR="004355F2" w:rsidRDefault="00741DF5" w:rsidP="00124F5F">
      <w:r>
        <w:tab/>
        <w:t xml:space="preserve">Gustavo </w:t>
      </w:r>
      <w:r w:rsidR="009B608B">
        <w:t xml:space="preserve">fez parte do time de desenvolvimento </w:t>
      </w:r>
      <w:proofErr w:type="spellStart"/>
      <w:r w:rsidR="009B608B">
        <w:t>back-end</w:t>
      </w:r>
      <w:proofErr w:type="spellEnd"/>
      <w:r w:rsidR="009B608B">
        <w:t>, tomando conta do desenvolvimento da API</w:t>
      </w:r>
      <w:r w:rsidR="004355F2">
        <w:t>.</w:t>
      </w:r>
    </w:p>
    <w:p w14:paraId="0C0E63F4" w14:textId="65E334AD" w:rsidR="004355F2" w:rsidRDefault="004355F2" w:rsidP="00124F5F">
      <w:r>
        <w:tab/>
        <w:t>Luiz f</w:t>
      </w:r>
      <w:r w:rsidR="00B026CD">
        <w:t>ez parte da equipe do time de TI, auxiliando n</w:t>
      </w:r>
      <w:r w:rsidR="00AF1EF7">
        <w:t>a execução da metodologia ágil, bem como gerindo a documentação</w:t>
      </w:r>
      <w:r w:rsidR="00B533DD">
        <w:t xml:space="preserve"> e</w:t>
      </w:r>
      <w:r w:rsidR="00CE27B1">
        <w:t xml:space="preserve"> o Help Desk</w:t>
      </w:r>
      <w:r w:rsidR="00B533DD">
        <w:t>.</w:t>
      </w:r>
    </w:p>
    <w:p w14:paraId="09E2F69D" w14:textId="10946AF7" w:rsidR="00370E34" w:rsidRDefault="004355F2" w:rsidP="00151454">
      <w:r>
        <w:tab/>
        <w:t xml:space="preserve">Vitória fez </w:t>
      </w:r>
      <w:r w:rsidR="0096515D">
        <w:t>parte</w:t>
      </w:r>
      <w:r w:rsidR="00F021EC">
        <w:t xml:space="preserve"> do time de desenvolvimento front-</w:t>
      </w:r>
      <w:proofErr w:type="spellStart"/>
      <w:r w:rsidR="00F021EC">
        <w:t>end</w:t>
      </w:r>
      <w:proofErr w:type="spellEnd"/>
      <w:r w:rsidR="00F021EC">
        <w:t>, tomando conta d</w:t>
      </w:r>
      <w:r w:rsidR="0096515D">
        <w:t>os elementos visuais do projeto.</w:t>
      </w:r>
      <w:r w:rsidR="00370E34">
        <w:tab/>
      </w:r>
    </w:p>
    <w:p w14:paraId="2C3AA726" w14:textId="24511CC6" w:rsidR="00051281" w:rsidRDefault="00051281">
      <w:pPr>
        <w:tabs>
          <w:tab w:val="clear" w:pos="851"/>
        </w:tabs>
        <w:spacing w:line="240" w:lineRule="auto"/>
        <w:jc w:val="left"/>
        <w:rPr>
          <w:rFonts w:cs="Arial"/>
          <w:b/>
          <w:bCs/>
          <w:iCs/>
          <w:caps/>
        </w:rPr>
      </w:pPr>
      <w:bookmarkStart w:id="13" w:name="_Toc73427771"/>
    </w:p>
    <w:p w14:paraId="46EBA6DD" w14:textId="1E6538A4" w:rsidR="00F22D9D" w:rsidRPr="00F22D9D" w:rsidRDefault="00EB4A20" w:rsidP="00EB4A20">
      <w:pPr>
        <w:pStyle w:val="Ttulo2"/>
        <w:rPr>
          <w:b/>
        </w:rPr>
      </w:pPr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4DA70823" w14:textId="0926BDD4" w:rsidR="00F22D9D" w:rsidRDefault="00F22D9D" w:rsidP="00EB4A20">
      <w:r>
        <w:tab/>
      </w:r>
      <w:r w:rsidR="000931C3">
        <w:t xml:space="preserve">A metodologia ágil adotada foi auxiliada pela plataforma </w:t>
      </w:r>
      <w:proofErr w:type="spellStart"/>
      <w:r w:rsidR="000931C3">
        <w:t>Trello</w:t>
      </w:r>
      <w:proofErr w:type="spellEnd"/>
      <w:r w:rsidR="000931C3">
        <w:t>, a qual nos auxiliava a enxergar as tarefas pendentes, bem como revisar os assuntos discutidos em reuniões, todos pautados nas atas de reunião.</w:t>
      </w:r>
    </w:p>
    <w:p w14:paraId="2E4D1641" w14:textId="3FCD47A3" w:rsidR="00982B5B" w:rsidRDefault="00982B5B" w:rsidP="00EB4A20">
      <w:r>
        <w:tab/>
        <w:t xml:space="preserve">No início do projeto, as </w:t>
      </w:r>
      <w:r w:rsidR="00064754">
        <w:t xml:space="preserve">reuniões eram realizadas diariamente, para conseguirmos nos habituar com o projeto </w:t>
      </w:r>
      <w:r w:rsidR="004267F6">
        <w:t>e trazer algum resultado rápido, no entanto, durante a Sprint 3 do projeto, as reuniões se tornaram menos recorrentes,</w:t>
      </w:r>
      <w:r w:rsidR="00FA7A1A">
        <w:t xml:space="preserve"> </w:t>
      </w:r>
      <w:r w:rsidR="0014353E">
        <w:t>duas</w:t>
      </w:r>
      <w:r w:rsidR="00FA7A1A">
        <w:t xml:space="preserve"> vezes por semana apenas,</w:t>
      </w:r>
      <w:r w:rsidR="0014353E">
        <w:t xml:space="preserve"> aproveitando esse tempo no desenvolvimento do projeto.</w:t>
      </w:r>
      <w:r w:rsidR="004267F6">
        <w:t xml:space="preserve"> </w:t>
      </w:r>
    </w:p>
    <w:p w14:paraId="41420FCE" w14:textId="75E325E5" w:rsidR="00051281" w:rsidRDefault="00780729" w:rsidP="00EB4A20">
      <w:r>
        <w:tab/>
        <w:t xml:space="preserve">As tarefas eram definidas </w:t>
      </w:r>
      <w:r w:rsidR="00445EA9">
        <w:t xml:space="preserve">buscando o MVP, ou seja, apresentar um resultado rápido, para mostrar constante evolução no projeto, o que </w:t>
      </w:r>
      <w:r w:rsidR="002148BE">
        <w:t>fazia com que as últimas semanas da entrega aparentassem ter pouco progresso, pois tudo já estava quase finalizado, cuidando apenas de elementos como apresentação e documentação.</w:t>
      </w:r>
    </w:p>
    <w:p w14:paraId="21A269C8" w14:textId="62E9BEAC" w:rsidR="00051281" w:rsidRDefault="00051281" w:rsidP="00EB4A20">
      <w:r w:rsidRPr="00902446">
        <w:rPr>
          <w:noProof/>
        </w:rPr>
        <w:lastRenderedPageBreak/>
        <w:drawing>
          <wp:inline distT="0" distB="0" distL="0" distR="0" wp14:anchorId="3C44C199" wp14:editId="644AEE92">
            <wp:extent cx="5760720" cy="2800350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2508" w14:textId="77777777" w:rsidR="00051281" w:rsidRDefault="00051281" w:rsidP="00EB4A20"/>
    <w:p w14:paraId="46B7B65B" w14:textId="29AF4F3A" w:rsidR="00051281" w:rsidRDefault="00051281" w:rsidP="00EB4A20">
      <w:r>
        <w:t>Ata de Reunião:</w:t>
      </w:r>
    </w:p>
    <w:p w14:paraId="439F6D57" w14:textId="612B1FCA" w:rsidR="00051281" w:rsidRDefault="00051281" w:rsidP="00051281">
      <w:r>
        <w:t>Data: 19/03/2021</w:t>
      </w:r>
    </w:p>
    <w:p w14:paraId="563279E5" w14:textId="77777777" w:rsidR="00051281" w:rsidRDefault="00051281" w:rsidP="00051281">
      <w:r>
        <w:t>Participantes presentes: Todos</w:t>
      </w:r>
    </w:p>
    <w:p w14:paraId="697B377B" w14:textId="77777777" w:rsidR="00051281" w:rsidRDefault="00051281" w:rsidP="00051281">
      <w:r>
        <w:t>Participantes ausentes: -</w:t>
      </w:r>
    </w:p>
    <w:p w14:paraId="370C5C1A" w14:textId="77777777" w:rsidR="00051281" w:rsidRDefault="00051281" w:rsidP="00051281"/>
    <w:p w14:paraId="703612EE" w14:textId="77777777" w:rsidR="00051281" w:rsidRDefault="00051281" w:rsidP="00051281">
      <w:r>
        <w:t xml:space="preserve">Assuntos discutidos e principais decisões: </w:t>
      </w:r>
    </w:p>
    <w:p w14:paraId="65812B38" w14:textId="77777777" w:rsidR="00051281" w:rsidRDefault="00051281" w:rsidP="00051281">
      <w:r>
        <w:t>- Definição das regras de condução</w:t>
      </w:r>
    </w:p>
    <w:p w14:paraId="2763FFCD" w14:textId="77777777" w:rsidR="00051281" w:rsidRDefault="00051281" w:rsidP="00051281">
      <w:r>
        <w:t>- Definição do modelo da ata</w:t>
      </w:r>
    </w:p>
    <w:p w14:paraId="425929FF" w14:textId="77777777" w:rsidR="00051281" w:rsidRDefault="00051281" w:rsidP="00051281">
      <w:r>
        <w:t>- Configuração da ferramenta de gestão (</w:t>
      </w:r>
      <w:proofErr w:type="spellStart"/>
      <w:r>
        <w:t>Trello</w:t>
      </w:r>
      <w:proofErr w:type="spellEnd"/>
      <w:r>
        <w:t>)</w:t>
      </w:r>
    </w:p>
    <w:p w14:paraId="71AD0343" w14:textId="77777777" w:rsidR="00051281" w:rsidRDefault="00051281" w:rsidP="00051281">
      <w:r>
        <w:t>- Definição da pauta para próxima reunião</w:t>
      </w:r>
    </w:p>
    <w:p w14:paraId="15630333" w14:textId="77777777" w:rsidR="00051281" w:rsidRDefault="00051281" w:rsidP="00051281">
      <w:r>
        <w:t>- Definir as páginas do site</w:t>
      </w:r>
    </w:p>
    <w:p w14:paraId="127E77B3" w14:textId="77777777" w:rsidR="00051281" w:rsidRDefault="00051281" w:rsidP="00051281">
      <w:r>
        <w:t>- Definição do banco de dados</w:t>
      </w:r>
    </w:p>
    <w:p w14:paraId="18C2BC09" w14:textId="77777777" w:rsidR="00051281" w:rsidRDefault="00051281" w:rsidP="00051281"/>
    <w:p w14:paraId="01B46CFB" w14:textId="77777777" w:rsidR="00051281" w:rsidRDefault="00051281" w:rsidP="00051281">
      <w:r>
        <w:t>Plano de ação:</w:t>
      </w:r>
    </w:p>
    <w:p w14:paraId="01C58625" w14:textId="77777777" w:rsidR="00051281" w:rsidRDefault="00051281" w:rsidP="00051281">
      <w:r>
        <w:t>- Definir os pontos de evolução individual dos membros do grupo</w:t>
      </w:r>
    </w:p>
    <w:p w14:paraId="11B7EC53" w14:textId="77777777" w:rsidR="00051281" w:rsidRDefault="00051281" w:rsidP="00051281">
      <w:r>
        <w:t>- Começar a prototipação do site</w:t>
      </w:r>
    </w:p>
    <w:p w14:paraId="1EC5AD95" w14:textId="57F1DD13" w:rsidR="00051281" w:rsidRDefault="00051281" w:rsidP="00051281">
      <w:r>
        <w:t>- Remodelar as tabelas do banco de dados</w:t>
      </w:r>
    </w:p>
    <w:p w14:paraId="4E0268D3" w14:textId="7A2B8E64" w:rsidR="00F22D9D" w:rsidRDefault="00F22D9D" w:rsidP="00EB4A20"/>
    <w:p w14:paraId="2BC73D59" w14:textId="4E6F710F" w:rsidR="00435992" w:rsidRDefault="00EB4A20" w:rsidP="00EB4A20">
      <w:r w:rsidRPr="004B1208">
        <w:tab/>
      </w:r>
    </w:p>
    <w:p w14:paraId="36D8D2B1" w14:textId="7DC5FFD7" w:rsidR="00370E34" w:rsidRDefault="004F00C9" w:rsidP="00EB4A20">
      <w:r>
        <w:tab/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73427772"/>
      <w:r w:rsidRPr="00192CAB">
        <w:rPr>
          <w:b/>
        </w:rPr>
        <w:lastRenderedPageBreak/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765AB472" w14:textId="72335DB1" w:rsidR="00E91CDA" w:rsidRDefault="00A14C0C" w:rsidP="00C67B07">
      <w:pPr>
        <w:pStyle w:val="PargrafodaLista"/>
        <w:numPr>
          <w:ilvl w:val="0"/>
          <w:numId w:val="48"/>
        </w:numPr>
      </w:pPr>
      <w:r>
        <w:t xml:space="preserve">Distrações: </w:t>
      </w:r>
      <w:r w:rsidR="00EB4A20" w:rsidRPr="004B1208">
        <w:tab/>
      </w:r>
    </w:p>
    <w:p w14:paraId="379E54C0" w14:textId="438D7AA2" w:rsidR="00C67B07" w:rsidRDefault="00C67B07" w:rsidP="00C67B07">
      <w:pPr>
        <w:pStyle w:val="PargrafodaLista"/>
        <w:numPr>
          <w:ilvl w:val="1"/>
          <w:numId w:val="48"/>
        </w:numPr>
      </w:pPr>
      <w:proofErr w:type="spellStart"/>
      <w:r>
        <w:t>Probablidade</w:t>
      </w:r>
      <w:proofErr w:type="spellEnd"/>
      <w:r>
        <w:t xml:space="preserve">: </w:t>
      </w:r>
      <w:r w:rsidR="00012FA0">
        <w:t>m</w:t>
      </w:r>
      <w:r>
        <w:t xml:space="preserve">uito </w:t>
      </w:r>
      <w:r w:rsidR="00012FA0">
        <w:t>p</w:t>
      </w:r>
      <w:r>
        <w:t>rovável</w:t>
      </w:r>
    </w:p>
    <w:p w14:paraId="71099A25" w14:textId="7CD2CA3F" w:rsidR="00C67B07" w:rsidRDefault="00C67B07" w:rsidP="00C67B07">
      <w:pPr>
        <w:pStyle w:val="PargrafodaLista"/>
        <w:numPr>
          <w:ilvl w:val="1"/>
          <w:numId w:val="48"/>
        </w:numPr>
      </w:pPr>
      <w:r>
        <w:t xml:space="preserve">Impacto: </w:t>
      </w:r>
      <w:r w:rsidR="00012FA0">
        <w:t>a</w:t>
      </w:r>
      <w:r>
        <w:t>lto</w:t>
      </w:r>
    </w:p>
    <w:p w14:paraId="7C8CEE73" w14:textId="77E96411" w:rsidR="00C67B07" w:rsidRDefault="00C67B07" w:rsidP="00C67B07">
      <w:pPr>
        <w:pStyle w:val="PargrafodaLista"/>
        <w:numPr>
          <w:ilvl w:val="1"/>
          <w:numId w:val="48"/>
        </w:numPr>
      </w:pPr>
      <w:r>
        <w:t xml:space="preserve">Fator de </w:t>
      </w:r>
      <w:r w:rsidR="00012FA0">
        <w:t>r</w:t>
      </w:r>
      <w:r>
        <w:t>isco: 9</w:t>
      </w:r>
    </w:p>
    <w:p w14:paraId="216B58E6" w14:textId="474C1EC6" w:rsidR="00C67B07" w:rsidRDefault="00C67B07" w:rsidP="00C67B07">
      <w:pPr>
        <w:pStyle w:val="PargrafodaLista"/>
        <w:numPr>
          <w:ilvl w:val="1"/>
          <w:numId w:val="48"/>
        </w:numPr>
      </w:pPr>
      <w:r>
        <w:t xml:space="preserve">Ação: </w:t>
      </w:r>
      <w:r w:rsidR="00012FA0">
        <w:t>el</w:t>
      </w:r>
      <w:r>
        <w:t>iminar</w:t>
      </w:r>
    </w:p>
    <w:p w14:paraId="17D14ADF" w14:textId="6AA5457A" w:rsidR="00C67B07" w:rsidRDefault="00012FA0" w:rsidP="00C67B07">
      <w:pPr>
        <w:pStyle w:val="PargrafodaLista"/>
        <w:numPr>
          <w:ilvl w:val="1"/>
          <w:numId w:val="48"/>
        </w:numPr>
      </w:pPr>
      <w:r>
        <w:t>Plano de ação</w:t>
      </w:r>
      <w:r w:rsidR="00C67B07">
        <w:t xml:space="preserve">: </w:t>
      </w:r>
      <w:r>
        <w:t>r</w:t>
      </w:r>
      <w:r w:rsidR="00C67B07">
        <w:t>econhecer os momentos ideais para conversar e trabalhar, evitando reuniões longas</w:t>
      </w:r>
      <w:r w:rsidR="000C757F">
        <w:t>.</w:t>
      </w:r>
    </w:p>
    <w:p w14:paraId="3A001F35" w14:textId="07F17F4C" w:rsidR="000C757F" w:rsidRDefault="007C289D" w:rsidP="000C757F">
      <w:pPr>
        <w:pStyle w:val="PargrafodaLista"/>
        <w:numPr>
          <w:ilvl w:val="0"/>
          <w:numId w:val="48"/>
        </w:numPr>
      </w:pPr>
      <w:r>
        <w:t>Desafio técnico:</w:t>
      </w:r>
    </w:p>
    <w:p w14:paraId="56AD4DB7" w14:textId="6EFC0A9C" w:rsidR="00012FA0" w:rsidRDefault="00012FA0" w:rsidP="00012FA0">
      <w:pPr>
        <w:pStyle w:val="PargrafodaLista"/>
        <w:numPr>
          <w:ilvl w:val="1"/>
          <w:numId w:val="48"/>
        </w:numPr>
      </w:pPr>
      <w:proofErr w:type="spellStart"/>
      <w:r>
        <w:t>Probablidade</w:t>
      </w:r>
      <w:proofErr w:type="spellEnd"/>
      <w:r>
        <w:t>: provável</w:t>
      </w:r>
    </w:p>
    <w:p w14:paraId="6A2E5784" w14:textId="0BA314D9" w:rsidR="00012FA0" w:rsidRDefault="00012FA0" w:rsidP="00012FA0">
      <w:pPr>
        <w:pStyle w:val="PargrafodaLista"/>
        <w:numPr>
          <w:ilvl w:val="1"/>
          <w:numId w:val="48"/>
        </w:numPr>
      </w:pPr>
      <w:r>
        <w:t>Impacto: médio</w:t>
      </w:r>
    </w:p>
    <w:p w14:paraId="217F69E8" w14:textId="67DC0E89" w:rsidR="00012FA0" w:rsidRDefault="00012FA0" w:rsidP="00012FA0">
      <w:pPr>
        <w:pStyle w:val="PargrafodaLista"/>
        <w:numPr>
          <w:ilvl w:val="1"/>
          <w:numId w:val="48"/>
        </w:numPr>
      </w:pPr>
      <w:r>
        <w:t>Fator de risco: 4</w:t>
      </w:r>
    </w:p>
    <w:p w14:paraId="00268B52" w14:textId="0A6387A0" w:rsidR="00012FA0" w:rsidRDefault="00012FA0" w:rsidP="00012FA0">
      <w:pPr>
        <w:pStyle w:val="PargrafodaLista"/>
        <w:numPr>
          <w:ilvl w:val="1"/>
          <w:numId w:val="48"/>
        </w:numPr>
      </w:pPr>
      <w:r>
        <w:t>Ação: mitigar</w:t>
      </w:r>
    </w:p>
    <w:p w14:paraId="2756C0D8" w14:textId="2C130C42" w:rsidR="00012FA0" w:rsidRDefault="00012FA0" w:rsidP="00012FA0">
      <w:pPr>
        <w:pStyle w:val="PargrafodaLista"/>
        <w:numPr>
          <w:ilvl w:val="1"/>
          <w:numId w:val="48"/>
        </w:numPr>
      </w:pPr>
      <w:r>
        <w:t xml:space="preserve">Plano de ação: </w:t>
      </w:r>
      <w:r w:rsidR="00CA6281">
        <w:t xml:space="preserve">Identificar as dificuldades e sanar as dúvidas com alguém </w:t>
      </w:r>
      <w:r w:rsidR="00655AC6">
        <w:t>preparado.</w:t>
      </w:r>
    </w:p>
    <w:p w14:paraId="71CA170A" w14:textId="1D4EDEB0" w:rsidR="00655AC6" w:rsidRDefault="00655AC6" w:rsidP="00655AC6">
      <w:pPr>
        <w:pStyle w:val="PargrafodaLista"/>
        <w:numPr>
          <w:ilvl w:val="0"/>
          <w:numId w:val="49"/>
        </w:numPr>
      </w:pPr>
      <w:r>
        <w:t xml:space="preserve">Faltas em reuniões ou dias de trabalho: </w:t>
      </w:r>
    </w:p>
    <w:p w14:paraId="75C1CAB8" w14:textId="220F735B" w:rsidR="00655AC6" w:rsidRDefault="00655AC6" w:rsidP="00655AC6">
      <w:pPr>
        <w:pStyle w:val="PargrafodaLista"/>
        <w:numPr>
          <w:ilvl w:val="1"/>
          <w:numId w:val="49"/>
        </w:numPr>
      </w:pPr>
      <w:r>
        <w:t>Probabilidade: pouco provável</w:t>
      </w:r>
    </w:p>
    <w:p w14:paraId="45C93FED" w14:textId="5FE22FEC" w:rsidR="00655AC6" w:rsidRDefault="00655AC6" w:rsidP="00655AC6">
      <w:pPr>
        <w:pStyle w:val="PargrafodaLista"/>
        <w:numPr>
          <w:ilvl w:val="1"/>
          <w:numId w:val="49"/>
        </w:numPr>
      </w:pPr>
      <w:r>
        <w:t>Impacto: baixo</w:t>
      </w:r>
    </w:p>
    <w:p w14:paraId="03554F4C" w14:textId="74A7BA08" w:rsidR="00655AC6" w:rsidRDefault="00655AC6" w:rsidP="00655AC6">
      <w:pPr>
        <w:pStyle w:val="PargrafodaLista"/>
        <w:numPr>
          <w:ilvl w:val="1"/>
          <w:numId w:val="49"/>
        </w:numPr>
      </w:pPr>
      <w:r>
        <w:t>Fator de risco: 1</w:t>
      </w:r>
    </w:p>
    <w:p w14:paraId="1AA0D795" w14:textId="52583D15" w:rsidR="00655AC6" w:rsidRDefault="00655AC6" w:rsidP="006A4B49">
      <w:pPr>
        <w:pStyle w:val="PargrafodaLista"/>
        <w:numPr>
          <w:ilvl w:val="1"/>
          <w:numId w:val="49"/>
        </w:numPr>
      </w:pPr>
      <w:r>
        <w:t>A</w:t>
      </w:r>
      <w:r w:rsidR="00C7496C">
        <w:t xml:space="preserve">ção: </w:t>
      </w:r>
      <w:r w:rsidR="00054216">
        <w:t>m</w:t>
      </w:r>
      <w:r w:rsidR="00C7496C">
        <w:t>itigar</w:t>
      </w:r>
    </w:p>
    <w:p w14:paraId="652AE069" w14:textId="77777777" w:rsidR="001F61A1" w:rsidRDefault="00C7496C" w:rsidP="006A4B49">
      <w:pPr>
        <w:pStyle w:val="PargrafodaLista"/>
        <w:numPr>
          <w:ilvl w:val="1"/>
          <w:numId w:val="49"/>
        </w:numPr>
      </w:pPr>
      <w:r>
        <w:t xml:space="preserve">Plano de ação: as faltas ocasionais não devem afetar o rumo do projeto, desde </w:t>
      </w:r>
      <w:r w:rsidR="001F61A1">
        <w:t>que o projeto esteja dentro do prazo.</w:t>
      </w:r>
    </w:p>
    <w:p w14:paraId="696856B6" w14:textId="44901522" w:rsidR="00C7496C" w:rsidRDefault="00054216" w:rsidP="001F61A1">
      <w:pPr>
        <w:pStyle w:val="PargrafodaLista"/>
        <w:numPr>
          <w:ilvl w:val="0"/>
          <w:numId w:val="49"/>
        </w:numPr>
      </w:pPr>
      <w:r>
        <w:t>Falta de parametrização na documentação:</w:t>
      </w:r>
    </w:p>
    <w:p w14:paraId="044292AF" w14:textId="1E2C398E" w:rsidR="00054216" w:rsidRDefault="00054216" w:rsidP="00054216">
      <w:pPr>
        <w:pStyle w:val="PargrafodaLista"/>
        <w:numPr>
          <w:ilvl w:val="1"/>
          <w:numId w:val="49"/>
        </w:numPr>
      </w:pPr>
      <w:r>
        <w:t>Probabilidade: provável</w:t>
      </w:r>
    </w:p>
    <w:p w14:paraId="21A8B7C8" w14:textId="09587332" w:rsidR="00054216" w:rsidRDefault="00054216" w:rsidP="00054216">
      <w:pPr>
        <w:pStyle w:val="PargrafodaLista"/>
        <w:numPr>
          <w:ilvl w:val="1"/>
          <w:numId w:val="49"/>
        </w:numPr>
      </w:pPr>
      <w:r>
        <w:t>Impacto: alto</w:t>
      </w:r>
    </w:p>
    <w:p w14:paraId="2147F426" w14:textId="4EDF998A" w:rsidR="00054216" w:rsidRDefault="00054216" w:rsidP="00054216">
      <w:pPr>
        <w:pStyle w:val="PargrafodaLista"/>
        <w:numPr>
          <w:ilvl w:val="1"/>
          <w:numId w:val="49"/>
        </w:numPr>
      </w:pPr>
      <w:r>
        <w:t>Fator de risco: 6</w:t>
      </w:r>
    </w:p>
    <w:p w14:paraId="73122C8E" w14:textId="1685DBAC" w:rsidR="00054216" w:rsidRDefault="00054216" w:rsidP="00054216">
      <w:pPr>
        <w:pStyle w:val="PargrafodaLista"/>
        <w:numPr>
          <w:ilvl w:val="1"/>
          <w:numId w:val="49"/>
        </w:numPr>
      </w:pPr>
      <w:r>
        <w:t>Ação: eliminar</w:t>
      </w:r>
    </w:p>
    <w:p w14:paraId="3AC5B899" w14:textId="400CBC13" w:rsidR="005A791F" w:rsidRDefault="00054216" w:rsidP="005A791F">
      <w:pPr>
        <w:pStyle w:val="PargrafodaLista"/>
        <w:numPr>
          <w:ilvl w:val="1"/>
          <w:numId w:val="49"/>
        </w:numPr>
      </w:pPr>
      <w:r>
        <w:t xml:space="preserve">Plano de ação: </w:t>
      </w:r>
      <w:r w:rsidR="00860801">
        <w:t xml:space="preserve">documentar as decisões </w:t>
      </w:r>
      <w:r w:rsidR="005A791F">
        <w:t xml:space="preserve">tomadas nas reuniões e </w:t>
      </w:r>
      <w:r w:rsidR="00990155">
        <w:t>parametrizar as métricas adotadas.</w:t>
      </w:r>
    </w:p>
    <w:p w14:paraId="4397F0E1" w14:textId="2EF9F5C0" w:rsidR="00990155" w:rsidRDefault="00F96D99" w:rsidP="00990155">
      <w:pPr>
        <w:pStyle w:val="PargrafodaLista"/>
        <w:numPr>
          <w:ilvl w:val="0"/>
          <w:numId w:val="50"/>
        </w:numPr>
      </w:pPr>
      <w:r>
        <w:t xml:space="preserve">Saída </w:t>
      </w:r>
      <w:r w:rsidR="00990155">
        <w:t>de um</w:t>
      </w:r>
      <w:r>
        <w:t xml:space="preserve"> integrante</w:t>
      </w:r>
      <w:r w:rsidR="00990155">
        <w:t>:</w:t>
      </w:r>
    </w:p>
    <w:p w14:paraId="1332265E" w14:textId="156EDFA3" w:rsidR="00990155" w:rsidRDefault="001B13F9" w:rsidP="00990155">
      <w:pPr>
        <w:pStyle w:val="PargrafodaLista"/>
        <w:numPr>
          <w:ilvl w:val="1"/>
          <w:numId w:val="50"/>
        </w:numPr>
      </w:pPr>
      <w:r>
        <w:t xml:space="preserve">Probabilidade: </w:t>
      </w:r>
      <w:r w:rsidR="00390D3C">
        <w:t>pouco provável</w:t>
      </w:r>
    </w:p>
    <w:p w14:paraId="59861FB8" w14:textId="1D49FD49" w:rsidR="00390D3C" w:rsidRDefault="00390D3C" w:rsidP="00990155">
      <w:pPr>
        <w:pStyle w:val="PargrafodaLista"/>
        <w:numPr>
          <w:ilvl w:val="1"/>
          <w:numId w:val="50"/>
        </w:numPr>
      </w:pPr>
      <w:r>
        <w:t>Impacto: alto</w:t>
      </w:r>
    </w:p>
    <w:p w14:paraId="3A868FB1" w14:textId="7CF10216" w:rsidR="00390D3C" w:rsidRDefault="00390D3C" w:rsidP="00990155">
      <w:pPr>
        <w:pStyle w:val="PargrafodaLista"/>
        <w:numPr>
          <w:ilvl w:val="1"/>
          <w:numId w:val="50"/>
        </w:numPr>
      </w:pPr>
      <w:r>
        <w:lastRenderedPageBreak/>
        <w:t xml:space="preserve">Fator de risco: </w:t>
      </w:r>
      <w:r w:rsidR="00172688">
        <w:t>3</w:t>
      </w:r>
    </w:p>
    <w:p w14:paraId="44EA1149" w14:textId="2A0D6DA1" w:rsidR="00172688" w:rsidRDefault="00172688" w:rsidP="00990155">
      <w:pPr>
        <w:pStyle w:val="PargrafodaLista"/>
        <w:numPr>
          <w:ilvl w:val="1"/>
          <w:numId w:val="50"/>
        </w:numPr>
      </w:pPr>
      <w:r>
        <w:t>Ação: mitigar</w:t>
      </w:r>
    </w:p>
    <w:p w14:paraId="267E34CE" w14:textId="25B96F99" w:rsidR="00F96D99" w:rsidRDefault="00172688" w:rsidP="0073516B">
      <w:pPr>
        <w:pStyle w:val="PargrafodaLista"/>
        <w:numPr>
          <w:ilvl w:val="1"/>
          <w:numId w:val="50"/>
        </w:numPr>
      </w:pPr>
      <w:r>
        <w:t xml:space="preserve">Plano de ação: </w:t>
      </w:r>
      <w:r w:rsidR="00376400">
        <w:t xml:space="preserve">manter o projeto adiantado, para que </w:t>
      </w:r>
      <w:r w:rsidR="008E46A5">
        <w:t xml:space="preserve">a saída do membro afete o mínimo </w:t>
      </w:r>
      <w:r w:rsidR="002A384F">
        <w:t>do projeto.</w:t>
      </w:r>
    </w:p>
    <w:p w14:paraId="23E32187" w14:textId="5841FE09" w:rsidR="00C52FE6" w:rsidRDefault="005D1AEE" w:rsidP="00EB4A20">
      <w:pPr>
        <w:pStyle w:val="Ttulo2"/>
      </w:pPr>
      <w:bookmarkStart w:id="15" w:name="_Toc73427773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  <w:r w:rsidR="00EB4A20" w:rsidRPr="004B1208">
        <w:tab/>
      </w:r>
    </w:p>
    <w:p w14:paraId="76BB8924" w14:textId="7BAFA74B" w:rsidR="00D21880" w:rsidRPr="00D21880" w:rsidRDefault="00D21880" w:rsidP="00D21880">
      <w:proofErr w:type="spellStart"/>
      <w:r>
        <w:t>Product</w:t>
      </w:r>
      <w:proofErr w:type="spellEnd"/>
      <w:r>
        <w:t xml:space="preserve"> Backlog</w:t>
      </w:r>
    </w:p>
    <w:tbl>
      <w:tblPr>
        <w:tblW w:w="66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"/>
        <w:gridCol w:w="2740"/>
        <w:gridCol w:w="1200"/>
        <w:gridCol w:w="2200"/>
      </w:tblGrid>
      <w:tr w:rsidR="007A53CE" w:rsidRPr="007A53CE" w14:paraId="3258C36D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55FCFD3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7B4CCFB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E28B8C9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2B45DDBF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 de Execução</w:t>
            </w:r>
          </w:p>
        </w:tc>
      </w:tr>
      <w:tr w:rsidR="007A53CE" w:rsidRPr="007A53CE" w14:paraId="6BFA8B33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24DFAAD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4967CAA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C3959FB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F3DABF4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</w:tr>
      <w:tr w:rsidR="007A53CE" w:rsidRPr="007A53CE" w14:paraId="0259E2EE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5BB2263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722D101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Banco de dados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DB9178A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0C8CC7F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7A53CE" w:rsidRPr="007A53CE" w14:paraId="615E1066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63802E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D3935A2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Documentação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6CB7F4A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7DF020B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7A53CE" w:rsidRPr="007A53CE" w14:paraId="74A100CE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0A7FFEE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812365C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Desenvolvimento da API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DBC4CA6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BD5656D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</w:tr>
      <w:tr w:rsidR="007A53CE" w:rsidRPr="007A53CE" w14:paraId="2DBC0BD9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FA8C290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83D0585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Nuvem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809BF26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8F6C3A2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</w:tr>
      <w:tr w:rsidR="007A53CE" w:rsidRPr="007A53CE" w14:paraId="1D088DB4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21F5030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653F870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Arduíno/Sensor (simulador)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6EA099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5140B75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7A53CE" w:rsidRPr="007A53CE" w14:paraId="3713173D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C30F227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CC6B21D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GitHub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DABC465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19A49EF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</w:tbl>
    <w:p w14:paraId="3EE4FA63" w14:textId="1CB1F20B" w:rsidR="00EB4A20" w:rsidRDefault="00EB4A20" w:rsidP="00EB4A20"/>
    <w:p w14:paraId="719F44F8" w14:textId="69C0127E" w:rsidR="00D21880" w:rsidRDefault="00D21880" w:rsidP="00EB4A20">
      <w:r>
        <w:t>Requisitos</w:t>
      </w:r>
    </w:p>
    <w:tbl>
      <w:tblPr>
        <w:tblW w:w="64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2980"/>
        <w:gridCol w:w="1292"/>
        <w:gridCol w:w="1000"/>
        <w:gridCol w:w="989"/>
      </w:tblGrid>
      <w:tr w:rsidR="00D21880" w:rsidRPr="00D21880" w14:paraId="6B9051C4" w14:textId="77777777" w:rsidTr="00D21880">
        <w:trPr>
          <w:trHeight w:val="600"/>
        </w:trPr>
        <w:tc>
          <w:tcPr>
            <w:tcW w:w="3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3DEA101C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29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5778C635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4F58B665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Classificação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195A240D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3225B4A8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 Execução</w:t>
            </w:r>
          </w:p>
        </w:tc>
      </w:tr>
      <w:tr w:rsidR="00D21880" w:rsidRPr="00D21880" w14:paraId="3419EB86" w14:textId="77777777" w:rsidTr="00D21880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A9DCA03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25B87AB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Sensores de Temperatura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C7075E5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167DD0A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8976C14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D21880" w:rsidRPr="00D21880" w14:paraId="403A6832" w14:textId="77777777" w:rsidTr="00D21880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16D31C2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51AB8E8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API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D345AC5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C8B2423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0F6341F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D21880" w:rsidRPr="00D21880" w14:paraId="4813C029" w14:textId="77777777" w:rsidTr="00D21880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BBC2553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BF0AEDB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Banco de Dados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B70C8E5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0D7E204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50691C9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D21880" w:rsidRPr="00D21880" w14:paraId="694070F1" w14:textId="77777777" w:rsidTr="00D21880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8BFAD33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C64623C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Desenvolvimento do Site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2195012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02185D3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117CDD6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</w:tr>
      <w:tr w:rsidR="00D21880" w:rsidRPr="00D21880" w14:paraId="169EC449" w14:textId="77777777" w:rsidTr="00D21880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839C476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B32C6D3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Gráfico gerado pela API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6024BF8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1292F3B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4059E82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D21880" w:rsidRPr="00D21880" w14:paraId="48EAF5B7" w14:textId="77777777" w:rsidTr="00D21880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3DCDD17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B1A9A84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Relatório gerado pela API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6A687A8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Importantes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DAEF95F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CA173FA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</w:tr>
      <w:tr w:rsidR="00D21880" w:rsidRPr="00D21880" w14:paraId="675D0BAB" w14:textId="77777777" w:rsidTr="00D21880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8E15AA6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85F8517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Alerta Sonoro de Temperatura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381CE0D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Importantes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5CA8498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54D73B6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</w:tr>
      <w:tr w:rsidR="00D21880" w:rsidRPr="00D21880" w14:paraId="11D9C210" w14:textId="77777777" w:rsidTr="00D21880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795974E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0DA72AA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Ventiladores Extras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76DA9D2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Importantes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5188A65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9822BDD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</w:tr>
      <w:tr w:rsidR="00D21880" w:rsidRPr="00D21880" w14:paraId="35EEE2E0" w14:textId="77777777" w:rsidTr="00D21880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9F68E31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2B9D85A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Gerador de Energia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EADB36A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Desejáveis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8C89E43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36C1F06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</w:tr>
      <w:tr w:rsidR="00D21880" w:rsidRPr="00D21880" w14:paraId="6E716178" w14:textId="77777777" w:rsidTr="00D21880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8827FF9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17429B5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Internet via Satélite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070CBB6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Desejáveis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243DF7C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0E14DC5" w14:textId="77777777" w:rsidR="00D21880" w:rsidRPr="00D21880" w:rsidRDefault="00D21880" w:rsidP="00D21880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D2188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</w:tr>
    </w:tbl>
    <w:p w14:paraId="189C3C11" w14:textId="08924BFC" w:rsidR="007A53CE" w:rsidRDefault="007A53CE" w:rsidP="00EB4A20"/>
    <w:p w14:paraId="6F79BEB6" w14:textId="2C9646DA" w:rsidR="00D21880" w:rsidRDefault="00D21880" w:rsidP="00EB4A20"/>
    <w:p w14:paraId="1C28E10E" w14:textId="05B8D21E" w:rsidR="00D21880" w:rsidRDefault="00D21880" w:rsidP="00EB4A20"/>
    <w:p w14:paraId="1E616F7D" w14:textId="6319C699" w:rsidR="00D21880" w:rsidRDefault="00D21880" w:rsidP="00EB4A20"/>
    <w:p w14:paraId="6EE4C59A" w14:textId="77777777" w:rsidR="00D21880" w:rsidRDefault="00D21880" w:rsidP="00EB4A20"/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6" w:name="_Toc73427774"/>
      <w:r w:rsidRPr="00192CAB">
        <w:rPr>
          <w:b/>
        </w:rPr>
        <w:lastRenderedPageBreak/>
        <w:t>Sprints / sprint backlog</w:t>
      </w:r>
      <w:bookmarkEnd w:id="16"/>
      <w:r w:rsidRPr="00192CAB">
        <w:rPr>
          <w:b/>
        </w:rPr>
        <w:t xml:space="preserve"> </w:t>
      </w:r>
    </w:p>
    <w:p w14:paraId="2D28570C" w14:textId="0B704FE6" w:rsidR="000C7251" w:rsidRDefault="000C7251" w:rsidP="000C7251"/>
    <w:tbl>
      <w:tblPr>
        <w:tblW w:w="84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"/>
        <w:gridCol w:w="4540"/>
        <w:gridCol w:w="1200"/>
        <w:gridCol w:w="1280"/>
        <w:gridCol w:w="900"/>
      </w:tblGrid>
      <w:tr w:rsidR="009158B3" w:rsidRPr="009158B3" w14:paraId="1ACABAFE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21BEF1E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3552DD5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47025C2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4096F0B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 de Execução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vAlign w:val="center"/>
            <w:hideMark/>
          </w:tcPr>
          <w:p w14:paraId="799D18B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Sprint</w:t>
            </w:r>
          </w:p>
        </w:tc>
      </w:tr>
      <w:tr w:rsidR="009158B3" w:rsidRPr="009158B3" w14:paraId="4904722B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E745BE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00F62DD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Projeto criado e configurado no GitHub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F488BA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D2298F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353983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7797451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A9CA7D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76DF19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Documento de contexto de negócio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7D1DC6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901F2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AB0B0B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575165A4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970149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7BD3353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Documento de justificativa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0ADF7B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D060FA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C93A5E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33262C7C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B517A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65A0C3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Desenho de solução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79233B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ED7397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1C379D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63846342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A8562C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4A2BE61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Protótipo do site institucional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12763E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F30D42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F470B2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C2D26B5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E0D7E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14C6CB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Tela de simulador financeiro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96966C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B99AA9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131BD0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0E73110B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B32C8F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653A19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Planilha de requisitos / backlog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169ED4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7BF853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9668E7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C054C6F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F6188D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BCC9D7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Tabelas criadas no MySQL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3C2B38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F6E2A3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055861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15236D61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2522DB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5B1AFB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Execução de script de inserção de registros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CADA85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D20D5D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FB7B18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057FDEBC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B27DF1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13A5EEF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Execução de script de consulta de dados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FCE28E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303898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9BF933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1CE0CD0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590816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3C2161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Preparar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arduíno</w:t>
            </w:r>
            <w:proofErr w:type="spellEnd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/simulador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7D6C5A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56A5CB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C7363F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277D4EB9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8CE4F7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DCC7D0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Escolher e testar o sensor no simulador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E435E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5F3BA2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239339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1136716A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0D41D66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vAlign w:val="center"/>
            <w:hideMark/>
          </w:tcPr>
          <w:p w14:paraId="31CA833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4119648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0632265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000000" w:fill="D9D9D9"/>
            <w:noWrap/>
            <w:vAlign w:val="center"/>
            <w:hideMark/>
          </w:tcPr>
          <w:p w14:paraId="4CF5EA9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9158B3" w:rsidRPr="009158B3" w14:paraId="31DE9E4A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0A9A3F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703CD8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Planilha de riscos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7F0F16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1693D0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D571C1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5B3C835F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46B4C3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3585AF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estático institucional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FA7506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0C598D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784C31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5E790EAB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B88BAB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76ED05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estático dashboard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13BBB1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B84B27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CBECAD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2AE6F9D5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534B18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318B681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estático cadastro e login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C25820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5FA963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962B5D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5E8DD21D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A0B3C7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1C1B842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Ferramenta de gestão de projeto funcionando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6A9038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CFA84C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1C49B7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2B35A98D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1C29C3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1EFE99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HLD do projeto / LLD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BE0DFC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CF5E6A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09E7D3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2609C100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4B65D8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19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32E5BE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Planilha de Backlog / Planilha de Sprints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487B92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5D6F50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282913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66A998F3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F3DE48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20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476075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Modelagem lógica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F04295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DB3945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D4E0F3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091E8727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35D8D8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70A3E9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Script de criação do banco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F0F1D1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1DAC73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119E2C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182D72C3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3338AF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1B669DC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Teste com sensor / Gráficos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AC01EA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763F4E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0B8449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6E2093BA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298650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4B6799C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Especificação do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Analytics</w:t>
            </w:r>
            <w:proofErr w:type="spellEnd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/ Métricas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082320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DC69AE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732422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381A4157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72D0444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vAlign w:val="center"/>
            <w:hideMark/>
          </w:tcPr>
          <w:p w14:paraId="3AD9100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344865C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5874AA6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000000" w:fill="D9D9D9"/>
            <w:noWrap/>
            <w:vAlign w:val="center"/>
            <w:hideMark/>
          </w:tcPr>
          <w:p w14:paraId="0EBB077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9158B3" w:rsidRPr="009158B3" w14:paraId="1BC82310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24969A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5678E6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Manual de instalação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0CED19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94C902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944499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7FD7E9AE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7F5E44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5F43F60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Documento final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D4229C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E49C32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ED1C0A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5730D649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92CA88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614A27A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PPT da apresentação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4E0C92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E91A49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463794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24AA277F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799968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A304AA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Prévia (demonstração da solução + apresentação)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9ACB67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1DFFBB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8C8A68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6CD0E59C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EB9F66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F2F6B6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institucional na Nuvem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938CE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3467F7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29442B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5FD8A4DB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5057E2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29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5EC6120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Cadastro, login e dashboard na Nuvem, conectado com BD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FAFAC8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179AFA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454449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7B2DEB34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539486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30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519AEE3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Mapeamento das tabelas em classes Javascript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FB144D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EAAC0E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7B80F4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03E8248A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BA52BB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7A8BE99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Fluxograma do processo de atendimento do suporte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48E4B2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1E71C6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A3A269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38125716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BCE6AE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8E7A5D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Ferramenta de Help Desk configurada e integrada à solução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9D1EA1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50D7A8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122332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7D570728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2A3A5A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lastRenderedPageBreak/>
              <w:t>33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4B160BF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Modelagem lógica (final)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7D70EC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05FAE2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1A90CA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1C0E6B48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EBA837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4514DE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Script de criação do banco (final)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E269E8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A9CE52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00F0A6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1CD853F9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036718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73AE807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Tabelas criadas no Azure (final)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88249A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94FE34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8CF1EA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40C23A0F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21A46B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518548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Teste integrado do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Analytics</w:t>
            </w:r>
            <w:proofErr w:type="spellEnd"/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16F2AF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0D0057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76FA2B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297C16F8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63A1F1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EC6FCA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Teste integrado da solução de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IoT</w:t>
            </w:r>
            <w:proofErr w:type="spellEnd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(simulador + BD)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2D6BFE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38BB2D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159B4D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</w:tbl>
    <w:p w14:paraId="07538385" w14:textId="77777777" w:rsidR="00370E34" w:rsidRDefault="00370E34" w:rsidP="007B4A44"/>
    <w:p w14:paraId="517CCF92" w14:textId="77777777" w:rsidR="009158B3" w:rsidRDefault="009158B3" w:rsidP="007B4A44"/>
    <w:tbl>
      <w:tblPr>
        <w:tblW w:w="84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"/>
        <w:gridCol w:w="4540"/>
        <w:gridCol w:w="1200"/>
        <w:gridCol w:w="1280"/>
        <w:gridCol w:w="900"/>
      </w:tblGrid>
      <w:tr w:rsidR="00C42843" w:rsidRPr="00C42843" w14:paraId="6C2F8FA6" w14:textId="77777777" w:rsidTr="00C4284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4150AC68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4EF2DFD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5682B8BD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6FF5FEE1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 de Execução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vAlign w:val="bottom"/>
            <w:hideMark/>
          </w:tcPr>
          <w:p w14:paraId="4B3FDDD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Sprint</w:t>
            </w:r>
          </w:p>
        </w:tc>
      </w:tr>
      <w:tr w:rsidR="00C42843" w:rsidRPr="00C42843" w14:paraId="647B052E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7A6B2C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124CC90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BC8958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91DB82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42FAFD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2, 3</w:t>
            </w:r>
          </w:p>
        </w:tc>
      </w:tr>
      <w:tr w:rsidR="00C42843" w:rsidRPr="00C42843" w14:paraId="077F59FC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E82A9A0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5B238E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Banco de dados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13D4D88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7D437E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3720039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2, 3</w:t>
            </w:r>
          </w:p>
        </w:tc>
      </w:tr>
      <w:tr w:rsidR="00C42843" w:rsidRPr="00C42843" w14:paraId="6B43C423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BABD2C4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9C18836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Documentação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09365B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1B319F7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EF800C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1, 2, 3</w:t>
            </w:r>
          </w:p>
        </w:tc>
      </w:tr>
      <w:tr w:rsidR="00C42843" w:rsidRPr="00C42843" w14:paraId="0F655025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C862BC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F808F0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Desenvolvimento da API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FCCDE0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A72D048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1AD460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C42843" w:rsidRPr="00C42843" w14:paraId="1075CCBE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CC052BD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32F87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Nuvem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3721AC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B7B5887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6003172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C42843" w:rsidRPr="00C42843" w14:paraId="4FE15C93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23C3ED6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C4358D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Arduíno/Sensor (simulador)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EB49D7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20A3BF1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DAA7899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2, 3</w:t>
            </w:r>
          </w:p>
        </w:tc>
      </w:tr>
      <w:tr w:rsidR="00C42843" w:rsidRPr="00C42843" w14:paraId="746493EC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3A948D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05B7CD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GitHub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0D09101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C57B1D9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B4EAD8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1, 2, 3</w:t>
            </w:r>
          </w:p>
        </w:tc>
      </w:tr>
    </w:tbl>
    <w:p w14:paraId="2694CCEC" w14:textId="13DAF1D9" w:rsidR="009158B3" w:rsidRDefault="009158B3" w:rsidP="007B4A44">
      <w:pPr>
        <w:sectPr w:rsidR="009158B3" w:rsidSect="008B07EE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5083E0F5" w:rsidR="00370E34" w:rsidRDefault="006C00E5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16061F">
        <w:rPr>
          <w:b w:val="0"/>
          <w:bCs/>
        </w:rPr>
        <w:t>Erro! Fonte de referência não encontrada.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73427775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17CB4566" w:rsidR="00A66A93" w:rsidRPr="00192CAB" w:rsidRDefault="00C17003" w:rsidP="00A66A93">
      <w:pPr>
        <w:pStyle w:val="Ttulo2"/>
        <w:rPr>
          <w:b/>
        </w:rPr>
      </w:pPr>
      <w:bookmarkStart w:id="18" w:name="_Toc73427776"/>
      <w:r w:rsidRPr="00E2667A">
        <w:rPr>
          <w:b/>
          <w:noProof/>
        </w:rPr>
        <w:t>Solução Técnica – Aquisição de dados Arduino</w:t>
      </w:r>
      <w:r>
        <w:rPr>
          <w:b/>
          <w:noProof/>
        </w:rPr>
        <w:t>/SIMULADOR</w:t>
      </w:r>
      <w:bookmarkEnd w:id="18"/>
      <w:r w:rsidR="00A66A93" w:rsidRPr="00192CAB">
        <w:rPr>
          <w:b/>
        </w:rPr>
        <w:t xml:space="preserve"> </w:t>
      </w:r>
    </w:p>
    <w:p w14:paraId="1D4A69F9" w14:textId="50FB44CE" w:rsidR="00A66A93" w:rsidRDefault="00A66A93" w:rsidP="00A66A93">
      <w:r w:rsidRPr="004B1208">
        <w:tab/>
      </w:r>
      <w:r w:rsidRPr="00A66A93">
        <w:t xml:space="preserve">Descrição da solução, detalhamento dos componentes utilizados, diagramas de </w:t>
      </w:r>
      <w:proofErr w:type="gramStart"/>
      <w:r w:rsidRPr="00A66A93">
        <w:t>arquitetura</w:t>
      </w:r>
      <w:r w:rsidR="007D64DC">
        <w:t>, etc.</w:t>
      </w:r>
      <w:proofErr w:type="gramEnd"/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0" w:name="_Toc73427777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1" w:name="_Toc73427778"/>
      <w:r w:rsidRPr="00192CAB">
        <w:rPr>
          <w:b/>
        </w:rPr>
        <w:t>Banco de Dados</w:t>
      </w:r>
      <w:bookmarkEnd w:id="21"/>
      <w:r w:rsidRPr="00192CAB">
        <w:rPr>
          <w:b/>
        </w:rPr>
        <w:t xml:space="preserve"> </w:t>
      </w:r>
    </w:p>
    <w:p w14:paraId="22D6D02A" w14:textId="77777777" w:rsidR="00A66A93" w:rsidRDefault="00A66A93" w:rsidP="00A66A93">
      <w:r w:rsidRPr="004B1208">
        <w:tab/>
      </w:r>
      <w:r w:rsidRPr="00A66A93">
        <w:t>Modelo Conceitual, Lógico e Físico do Banco de Dados</w:t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2" w:name="_Toc73427779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0B2B01E2" w:rsidR="00E04392" w:rsidRPr="00192CAB" w:rsidRDefault="00667180" w:rsidP="00E04392">
      <w:pPr>
        <w:pStyle w:val="Ttulo2"/>
        <w:rPr>
          <w:b/>
        </w:rPr>
      </w:pPr>
      <w:bookmarkStart w:id="23" w:name="_Toc73427780"/>
      <w:r>
        <w:rPr>
          <w:b/>
        </w:rPr>
        <w:t>MÉTRICAS</w:t>
      </w:r>
      <w:bookmarkEnd w:id="23"/>
    </w:p>
    <w:p w14:paraId="26C57673" w14:textId="145BA80E" w:rsidR="00E04392" w:rsidRDefault="00E04392" w:rsidP="00E04392">
      <w:r w:rsidRPr="004B1208">
        <w:tab/>
      </w:r>
      <w:r w:rsidR="00667180">
        <w:t>Apresentar as métricas definidas para o disparo dos alarmes. Explicar o conceito adotado</w:t>
      </w:r>
      <w:r w:rsidR="00A827CA">
        <w:t xml:space="preserve">, limites, </w:t>
      </w:r>
      <w:proofErr w:type="gramStart"/>
      <w:r w:rsidR="00A827CA">
        <w:t>cores, etc.</w:t>
      </w:r>
      <w:proofErr w:type="gramEnd"/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36C9A45F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16061F">
        <w:rPr>
          <w:b w:val="0"/>
          <w:bCs/>
        </w:rPr>
        <w:t>Erro! Fonte de referência não encontrada.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4" w:name="_Toc73427781"/>
      <w:r>
        <w:lastRenderedPageBreak/>
        <w:t>implantação do projeto</w:t>
      </w:r>
      <w:bookmarkEnd w:id="24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5" w:name="_Toc73427782"/>
      <w:r w:rsidRPr="00192CAB">
        <w:rPr>
          <w:b/>
        </w:rPr>
        <w:t>Manual de Instalação da solução</w:t>
      </w:r>
      <w:bookmarkEnd w:id="25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2E12997B" w:rsidR="008F3EFD" w:rsidRPr="00192CAB" w:rsidRDefault="008F3EFD" w:rsidP="008F3EFD">
      <w:pPr>
        <w:pStyle w:val="Ttulo2"/>
        <w:rPr>
          <w:b/>
        </w:rPr>
      </w:pPr>
      <w:bookmarkStart w:id="26" w:name="_Toc73427783"/>
      <w:r w:rsidRPr="00192CAB">
        <w:rPr>
          <w:b/>
        </w:rPr>
        <w:t>Processo de Atendimento e Suporte</w:t>
      </w:r>
      <w:r w:rsidR="00C17003">
        <w:rPr>
          <w:b/>
        </w:rPr>
        <w:t xml:space="preserve"> / FERRAMENTA</w:t>
      </w:r>
      <w:bookmarkEnd w:id="26"/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1460057F" w:rsidR="008F3EFD" w:rsidRDefault="008F3EFD" w:rsidP="008F3EFD">
      <w:r w:rsidRPr="008F3EFD">
        <w:t>Canais de atendimento</w:t>
      </w:r>
      <w:r w:rsidR="00530500">
        <w:t xml:space="preserve"> (</w:t>
      </w:r>
      <w:proofErr w:type="spellStart"/>
      <w:proofErr w:type="gramStart"/>
      <w:r w:rsidR="00530500">
        <w:t>telefone,e</w:t>
      </w:r>
      <w:proofErr w:type="gramEnd"/>
      <w:r w:rsidR="00530500">
        <w:t>-meil</w:t>
      </w:r>
      <w:proofErr w:type="spellEnd"/>
      <w:r w:rsidR="00530500">
        <w:t>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32"/>
          <w:footerReference w:type="default" r:id="rId33"/>
          <w:headerReference w:type="first" r:id="rId34"/>
          <w:footerReference w:type="first" r:id="rId35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4F79DAA" w:rsidR="00370E34" w:rsidRDefault="004E0212" w:rsidP="00AB1F1F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16061F">
        <w:t>5</w:t>
      </w:r>
      <w:r>
        <w:fldChar w:fldCharType="end"/>
      </w:r>
      <w:r w:rsidR="00BB1C7D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16061F">
        <w:t>CONCLUSÕES</w:t>
      </w:r>
      <w:r>
        <w:fldChar w:fldCharType="end"/>
      </w:r>
    </w:p>
    <w:p w14:paraId="3360A73F" w14:textId="77777777" w:rsidR="00370E34" w:rsidRDefault="00370E34" w:rsidP="00AB1F1F">
      <w:pPr>
        <w:pStyle w:val="Ttulo1"/>
      </w:pPr>
      <w:bookmarkStart w:id="27" w:name="_Ref125307146"/>
      <w:bookmarkStart w:id="28" w:name="_Toc125374527"/>
      <w:bookmarkStart w:id="29" w:name="_Toc156754424"/>
      <w:bookmarkStart w:id="30" w:name="_Toc73427784"/>
      <w:r>
        <w:lastRenderedPageBreak/>
        <w:t>CONCLUSÕES</w:t>
      </w:r>
      <w:bookmarkEnd w:id="27"/>
      <w:bookmarkEnd w:id="28"/>
      <w:bookmarkEnd w:id="29"/>
      <w:bookmarkEnd w:id="30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1" w:name="_Toc73427785"/>
      <w:r w:rsidRPr="00192CAB">
        <w:rPr>
          <w:b/>
        </w:rPr>
        <w:t>resultados</w:t>
      </w:r>
      <w:bookmarkEnd w:id="31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2" w:name="_Toc73427786"/>
      <w:r w:rsidRPr="00192CAB">
        <w:rPr>
          <w:b/>
        </w:rPr>
        <w:t>Processo de aprendizado com o projeto</w:t>
      </w:r>
      <w:bookmarkEnd w:id="32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3" w:name="_Toc73427787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3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4" w:name="_Toc124080469"/>
      <w:bookmarkStart w:id="35" w:name="_Toc125201972"/>
      <w:bookmarkStart w:id="36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36"/>
          <w:headerReference w:type="default" r:id="rId37"/>
          <w:footerReference w:type="default" r:id="rId38"/>
          <w:headerReference w:type="first" r:id="rId39"/>
          <w:footerReference w:type="first" r:id="rId40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7" w:name="_Toc156754425"/>
      <w:bookmarkStart w:id="38" w:name="_Toc73427788"/>
      <w:r w:rsidRPr="00B55442">
        <w:lastRenderedPageBreak/>
        <w:t>ReferÊncias</w:t>
      </w:r>
      <w:bookmarkEnd w:id="34"/>
      <w:bookmarkEnd w:id="35"/>
      <w:bookmarkEnd w:id="36"/>
      <w:bookmarkEnd w:id="37"/>
      <w:bookmarkEnd w:id="38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D503A9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D503A9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1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42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31686D2B" w14:textId="7BD3FCA9" w:rsidR="00F2517D" w:rsidRPr="001B13F9" w:rsidRDefault="005900C5" w:rsidP="001B13F9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sectPr w:rsidR="00F2517D" w:rsidRPr="001B13F9" w:rsidSect="008B07EE">
      <w:headerReference w:type="default" r:id="rId43"/>
      <w:footerReference w:type="default" r:id="rId44"/>
      <w:headerReference w:type="first" r:id="rId45"/>
      <w:footerReference w:type="first" r:id="rId46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A4BC91" w14:textId="77777777" w:rsidR="004E0212" w:rsidRDefault="004E0212">
      <w:r>
        <w:separator/>
      </w:r>
    </w:p>
    <w:p w14:paraId="54E2C397" w14:textId="77777777" w:rsidR="004E0212" w:rsidRDefault="004E0212"/>
    <w:p w14:paraId="1A766B8C" w14:textId="77777777" w:rsidR="004E0212" w:rsidRDefault="004E0212"/>
    <w:p w14:paraId="4C089EB8" w14:textId="77777777" w:rsidR="004E0212" w:rsidRDefault="004E0212"/>
  </w:endnote>
  <w:endnote w:type="continuationSeparator" w:id="0">
    <w:p w14:paraId="69DDFA07" w14:textId="77777777" w:rsidR="004E0212" w:rsidRDefault="004E0212">
      <w:r>
        <w:continuationSeparator/>
      </w:r>
    </w:p>
    <w:p w14:paraId="03CDDD54" w14:textId="77777777" w:rsidR="004E0212" w:rsidRDefault="004E0212"/>
    <w:p w14:paraId="0BB09086" w14:textId="77777777" w:rsidR="004E0212" w:rsidRDefault="004E0212"/>
    <w:p w14:paraId="0FA51037" w14:textId="77777777" w:rsidR="004E0212" w:rsidRDefault="004E021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C3519" w14:textId="77777777" w:rsidR="004E0212" w:rsidRDefault="004E0212">
      <w:r>
        <w:separator/>
      </w:r>
    </w:p>
    <w:p w14:paraId="58CDC9F6" w14:textId="77777777" w:rsidR="004E0212" w:rsidRDefault="004E0212"/>
    <w:p w14:paraId="69C9D6F4" w14:textId="77777777" w:rsidR="004E0212" w:rsidRDefault="004E0212"/>
    <w:p w14:paraId="7F4840C1" w14:textId="77777777" w:rsidR="004E0212" w:rsidRDefault="004E0212"/>
  </w:footnote>
  <w:footnote w:type="continuationSeparator" w:id="0">
    <w:p w14:paraId="3742292C" w14:textId="77777777" w:rsidR="004E0212" w:rsidRDefault="004E0212">
      <w:r>
        <w:continuationSeparator/>
      </w:r>
    </w:p>
    <w:p w14:paraId="00325F72" w14:textId="77777777" w:rsidR="004E0212" w:rsidRDefault="004E0212"/>
    <w:p w14:paraId="27843F74" w14:textId="77777777" w:rsidR="004E0212" w:rsidRDefault="004E0212"/>
    <w:p w14:paraId="178310F9" w14:textId="77777777" w:rsidR="004E0212" w:rsidRDefault="004E021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B893C" w14:textId="73AD2CF5" w:rsidR="00555AE7" w:rsidRDefault="006135DA" w:rsidP="008828E4">
    <w:pPr>
      <w:ind w:right="360"/>
    </w:pPr>
    <w:r>
      <w:rPr>
        <w:noProof/>
      </w:rPr>
      <w:drawing>
        <wp:anchor distT="0" distB="0" distL="114300" distR="114300" simplePos="0" relativeHeight="251660800" behindDoc="0" locked="0" layoutInCell="1" allowOverlap="0" wp14:anchorId="7A1CA78F" wp14:editId="2E7713D1">
          <wp:simplePos x="0" y="0"/>
          <wp:positionH relativeFrom="column">
            <wp:posOffset>-575310</wp:posOffset>
          </wp:positionH>
          <wp:positionV relativeFrom="paragraph">
            <wp:posOffset>-221615</wp:posOffset>
          </wp:positionV>
          <wp:extent cx="630000" cy="630000"/>
          <wp:effectExtent l="0" t="0" r="0" b="0"/>
          <wp:wrapTopAndBottom/>
          <wp:docPr id="3" name="Imagem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0000" cy="63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2FA78417" wp14:editId="37506BCF">
          <wp:simplePos x="0" y="0"/>
          <wp:positionH relativeFrom="column">
            <wp:posOffset>4425315</wp:posOffset>
          </wp:positionH>
          <wp:positionV relativeFrom="paragraph">
            <wp:posOffset>-231140</wp:posOffset>
          </wp:positionV>
          <wp:extent cx="1868805" cy="695960"/>
          <wp:effectExtent l="0" t="0" r="0" b="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B3BF7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4E0212"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51E6C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4E0212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4E0212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4656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D7094" w14:textId="77777777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4E0212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06359" w14:textId="77777777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4E0212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AAB7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E25231"/>
    <w:multiLevelType w:val="hybridMultilevel"/>
    <w:tmpl w:val="D3F84D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1" w15:restartNumberingAfterBreak="0">
    <w:nsid w:val="2B0761F7"/>
    <w:multiLevelType w:val="hybridMultilevel"/>
    <w:tmpl w:val="D8FE1D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31832C49"/>
    <w:multiLevelType w:val="hybridMultilevel"/>
    <w:tmpl w:val="44803062"/>
    <w:lvl w:ilvl="0" w:tplc="0416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24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42A73EF"/>
    <w:multiLevelType w:val="multilevel"/>
    <w:tmpl w:val="D8EA3752"/>
    <w:numStyleLink w:val="ListaNumerada-Nmeros"/>
  </w:abstractNum>
  <w:abstractNum w:abstractNumId="26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7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9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46782E26"/>
    <w:multiLevelType w:val="hybridMultilevel"/>
    <w:tmpl w:val="6616C9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261AB3"/>
    <w:multiLevelType w:val="multilevel"/>
    <w:tmpl w:val="0416001F"/>
    <w:numStyleLink w:val="111111"/>
  </w:abstractNum>
  <w:abstractNum w:abstractNumId="32" w15:restartNumberingAfterBreak="0">
    <w:nsid w:val="5C1C5EC1"/>
    <w:multiLevelType w:val="multilevel"/>
    <w:tmpl w:val="0416001F"/>
    <w:numStyleLink w:val="111111"/>
  </w:abstractNum>
  <w:abstractNum w:abstractNumId="33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6CA95F23"/>
    <w:multiLevelType w:val="hybridMultilevel"/>
    <w:tmpl w:val="088ADF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6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7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8"/>
  </w:num>
  <w:num w:numId="24">
    <w:abstractNumId w:val="35"/>
  </w:num>
  <w:num w:numId="25">
    <w:abstractNumId w:val="14"/>
  </w:num>
  <w:num w:numId="26">
    <w:abstractNumId w:val="26"/>
  </w:num>
  <w:num w:numId="27">
    <w:abstractNumId w:val="29"/>
  </w:num>
  <w:num w:numId="28">
    <w:abstractNumId w:val="33"/>
  </w:num>
  <w:num w:numId="29">
    <w:abstractNumId w:val="16"/>
  </w:num>
  <w:num w:numId="30">
    <w:abstractNumId w:val="36"/>
  </w:num>
  <w:num w:numId="31">
    <w:abstractNumId w:val="17"/>
  </w:num>
  <w:num w:numId="32">
    <w:abstractNumId w:val="27"/>
  </w:num>
  <w:num w:numId="33">
    <w:abstractNumId w:val="37"/>
  </w:num>
  <w:num w:numId="34">
    <w:abstractNumId w:val="13"/>
  </w:num>
  <w:num w:numId="35">
    <w:abstractNumId w:val="25"/>
  </w:num>
  <w:num w:numId="36">
    <w:abstractNumId w:val="12"/>
  </w:num>
  <w:num w:numId="37">
    <w:abstractNumId w:val="10"/>
  </w:num>
  <w:num w:numId="38">
    <w:abstractNumId w:val="15"/>
  </w:num>
  <w:num w:numId="39">
    <w:abstractNumId w:val="32"/>
  </w:num>
  <w:num w:numId="40">
    <w:abstractNumId w:val="31"/>
  </w:num>
  <w:num w:numId="41">
    <w:abstractNumId w:val="24"/>
  </w:num>
  <w:num w:numId="42">
    <w:abstractNumId w:val="20"/>
  </w:num>
  <w:num w:numId="43">
    <w:abstractNumId w:val="22"/>
  </w:num>
  <w:num w:numId="44">
    <w:abstractNumId w:val="18"/>
  </w:num>
  <w:num w:numId="45">
    <w:abstractNumId w:val="11"/>
  </w:num>
  <w:num w:numId="46">
    <w:abstractNumId w:val="19"/>
  </w:num>
  <w:num w:numId="47">
    <w:abstractNumId w:val="23"/>
  </w:num>
  <w:num w:numId="48">
    <w:abstractNumId w:val="30"/>
  </w:num>
  <w:num w:numId="49">
    <w:abstractNumId w:val="34"/>
  </w:num>
  <w:num w:numId="50">
    <w:abstractNumId w:val="2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5DD3"/>
    <w:rsid w:val="00006024"/>
    <w:rsid w:val="00012522"/>
    <w:rsid w:val="00012FA0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281"/>
    <w:rsid w:val="00051CA0"/>
    <w:rsid w:val="00054216"/>
    <w:rsid w:val="000601FD"/>
    <w:rsid w:val="00060584"/>
    <w:rsid w:val="00061A4E"/>
    <w:rsid w:val="0006291C"/>
    <w:rsid w:val="000646A8"/>
    <w:rsid w:val="00064754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1C3"/>
    <w:rsid w:val="0009325B"/>
    <w:rsid w:val="00095FB0"/>
    <w:rsid w:val="000963BB"/>
    <w:rsid w:val="000A3CBE"/>
    <w:rsid w:val="000A428A"/>
    <w:rsid w:val="000A51A2"/>
    <w:rsid w:val="000A5D88"/>
    <w:rsid w:val="000A6DC4"/>
    <w:rsid w:val="000A788B"/>
    <w:rsid w:val="000B1822"/>
    <w:rsid w:val="000B315D"/>
    <w:rsid w:val="000B3FA6"/>
    <w:rsid w:val="000B59BE"/>
    <w:rsid w:val="000B5B0B"/>
    <w:rsid w:val="000B62B0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57F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353E"/>
    <w:rsid w:val="00144E83"/>
    <w:rsid w:val="001467FC"/>
    <w:rsid w:val="00147260"/>
    <w:rsid w:val="0015101A"/>
    <w:rsid w:val="00151454"/>
    <w:rsid w:val="00153FAF"/>
    <w:rsid w:val="00155617"/>
    <w:rsid w:val="0016023C"/>
    <w:rsid w:val="0016061F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2688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3F9"/>
    <w:rsid w:val="001B1ECD"/>
    <w:rsid w:val="001B24F4"/>
    <w:rsid w:val="001B2718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1F61A1"/>
    <w:rsid w:val="0020138C"/>
    <w:rsid w:val="0020348F"/>
    <w:rsid w:val="00203887"/>
    <w:rsid w:val="002041C7"/>
    <w:rsid w:val="002049A4"/>
    <w:rsid w:val="002060B2"/>
    <w:rsid w:val="002063C1"/>
    <w:rsid w:val="00213639"/>
    <w:rsid w:val="00214563"/>
    <w:rsid w:val="002148BE"/>
    <w:rsid w:val="00215151"/>
    <w:rsid w:val="00215E75"/>
    <w:rsid w:val="00221114"/>
    <w:rsid w:val="00221EFC"/>
    <w:rsid w:val="00221FE3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384F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5469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3D5A"/>
    <w:rsid w:val="00335726"/>
    <w:rsid w:val="00335E2C"/>
    <w:rsid w:val="0033641F"/>
    <w:rsid w:val="00336677"/>
    <w:rsid w:val="003435F5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400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0D3C"/>
    <w:rsid w:val="00392DD0"/>
    <w:rsid w:val="003963FA"/>
    <w:rsid w:val="00396AC4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D68"/>
    <w:rsid w:val="00422FF7"/>
    <w:rsid w:val="0042451D"/>
    <w:rsid w:val="004267F6"/>
    <w:rsid w:val="00427454"/>
    <w:rsid w:val="00431D83"/>
    <w:rsid w:val="00432A7C"/>
    <w:rsid w:val="00434235"/>
    <w:rsid w:val="0043545C"/>
    <w:rsid w:val="004355F2"/>
    <w:rsid w:val="00435992"/>
    <w:rsid w:val="00435AAB"/>
    <w:rsid w:val="00436CCF"/>
    <w:rsid w:val="00442297"/>
    <w:rsid w:val="00445EA9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4EE0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0212"/>
    <w:rsid w:val="004E15DD"/>
    <w:rsid w:val="004E209A"/>
    <w:rsid w:val="004E3C9A"/>
    <w:rsid w:val="004E5FEC"/>
    <w:rsid w:val="004E6F2C"/>
    <w:rsid w:val="004E74FA"/>
    <w:rsid w:val="004E7664"/>
    <w:rsid w:val="004F00C9"/>
    <w:rsid w:val="004F1081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A1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A791F"/>
    <w:rsid w:val="005A7A2F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5AB7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6C24"/>
    <w:rsid w:val="0060709A"/>
    <w:rsid w:val="0061081C"/>
    <w:rsid w:val="0061099E"/>
    <w:rsid w:val="00610AD7"/>
    <w:rsid w:val="00610FB0"/>
    <w:rsid w:val="006135DA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5DC7"/>
    <w:rsid w:val="00637588"/>
    <w:rsid w:val="006400AF"/>
    <w:rsid w:val="00640E80"/>
    <w:rsid w:val="00644AAC"/>
    <w:rsid w:val="00644B79"/>
    <w:rsid w:val="00644F5F"/>
    <w:rsid w:val="00646327"/>
    <w:rsid w:val="00647FF9"/>
    <w:rsid w:val="00652971"/>
    <w:rsid w:val="00653798"/>
    <w:rsid w:val="00653995"/>
    <w:rsid w:val="006550B7"/>
    <w:rsid w:val="006558C2"/>
    <w:rsid w:val="00655AC6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00E5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22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16B"/>
    <w:rsid w:val="007357A3"/>
    <w:rsid w:val="007357E6"/>
    <w:rsid w:val="00740A25"/>
    <w:rsid w:val="00740E89"/>
    <w:rsid w:val="007412DC"/>
    <w:rsid w:val="00741AB9"/>
    <w:rsid w:val="00741B7D"/>
    <w:rsid w:val="00741DF5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64E6A"/>
    <w:rsid w:val="00770883"/>
    <w:rsid w:val="00771DBE"/>
    <w:rsid w:val="00773DF9"/>
    <w:rsid w:val="007744BF"/>
    <w:rsid w:val="00780729"/>
    <w:rsid w:val="00781781"/>
    <w:rsid w:val="00783AF1"/>
    <w:rsid w:val="0078431A"/>
    <w:rsid w:val="007851F1"/>
    <w:rsid w:val="0079219B"/>
    <w:rsid w:val="007929FD"/>
    <w:rsid w:val="007936A3"/>
    <w:rsid w:val="00793876"/>
    <w:rsid w:val="007950E0"/>
    <w:rsid w:val="0079701F"/>
    <w:rsid w:val="007977A2"/>
    <w:rsid w:val="007A3795"/>
    <w:rsid w:val="007A4973"/>
    <w:rsid w:val="007A52BB"/>
    <w:rsid w:val="007A53CE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289D"/>
    <w:rsid w:val="007C349C"/>
    <w:rsid w:val="007C3A60"/>
    <w:rsid w:val="007C55C8"/>
    <w:rsid w:val="007C673E"/>
    <w:rsid w:val="007C6E5E"/>
    <w:rsid w:val="007C7EE7"/>
    <w:rsid w:val="007D1125"/>
    <w:rsid w:val="007D1248"/>
    <w:rsid w:val="007D1484"/>
    <w:rsid w:val="007D32BE"/>
    <w:rsid w:val="007D5542"/>
    <w:rsid w:val="007D6395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69A3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0801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4B52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481A"/>
    <w:rsid w:val="008C6868"/>
    <w:rsid w:val="008D00AF"/>
    <w:rsid w:val="008D0E92"/>
    <w:rsid w:val="008D158C"/>
    <w:rsid w:val="008D2792"/>
    <w:rsid w:val="008D5018"/>
    <w:rsid w:val="008D501C"/>
    <w:rsid w:val="008D571D"/>
    <w:rsid w:val="008D5D0E"/>
    <w:rsid w:val="008D6F11"/>
    <w:rsid w:val="008D7304"/>
    <w:rsid w:val="008E09EE"/>
    <w:rsid w:val="008E46A5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2446"/>
    <w:rsid w:val="009040F3"/>
    <w:rsid w:val="009065DB"/>
    <w:rsid w:val="009075DF"/>
    <w:rsid w:val="00910F44"/>
    <w:rsid w:val="00912847"/>
    <w:rsid w:val="0091340D"/>
    <w:rsid w:val="00914426"/>
    <w:rsid w:val="009146BE"/>
    <w:rsid w:val="00914E5F"/>
    <w:rsid w:val="009158B3"/>
    <w:rsid w:val="00916934"/>
    <w:rsid w:val="00917F41"/>
    <w:rsid w:val="00917F5D"/>
    <w:rsid w:val="00922737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515D"/>
    <w:rsid w:val="009661C7"/>
    <w:rsid w:val="00966351"/>
    <w:rsid w:val="00966C47"/>
    <w:rsid w:val="00973178"/>
    <w:rsid w:val="009732F9"/>
    <w:rsid w:val="00977967"/>
    <w:rsid w:val="00982B5B"/>
    <w:rsid w:val="00984EBE"/>
    <w:rsid w:val="0098545C"/>
    <w:rsid w:val="00990155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B608B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4C0C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186B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B67E0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1EF7"/>
    <w:rsid w:val="00AF3561"/>
    <w:rsid w:val="00AF3653"/>
    <w:rsid w:val="00AF5CDB"/>
    <w:rsid w:val="00AF6B28"/>
    <w:rsid w:val="00AF7121"/>
    <w:rsid w:val="00B00442"/>
    <w:rsid w:val="00B0099B"/>
    <w:rsid w:val="00B026CD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33DD"/>
    <w:rsid w:val="00B54C72"/>
    <w:rsid w:val="00B55442"/>
    <w:rsid w:val="00B55D87"/>
    <w:rsid w:val="00B60E46"/>
    <w:rsid w:val="00B61D6B"/>
    <w:rsid w:val="00B63023"/>
    <w:rsid w:val="00B6308E"/>
    <w:rsid w:val="00B63581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7DB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2843"/>
    <w:rsid w:val="00C44BE7"/>
    <w:rsid w:val="00C5271D"/>
    <w:rsid w:val="00C52FE6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67B07"/>
    <w:rsid w:val="00C70650"/>
    <w:rsid w:val="00C7184E"/>
    <w:rsid w:val="00C7265F"/>
    <w:rsid w:val="00C73C56"/>
    <w:rsid w:val="00C7496C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28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7B1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4285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1880"/>
    <w:rsid w:val="00D2295C"/>
    <w:rsid w:val="00D23F7B"/>
    <w:rsid w:val="00D26144"/>
    <w:rsid w:val="00D27FAD"/>
    <w:rsid w:val="00D3108F"/>
    <w:rsid w:val="00D32083"/>
    <w:rsid w:val="00D32C72"/>
    <w:rsid w:val="00D3430A"/>
    <w:rsid w:val="00D40B7E"/>
    <w:rsid w:val="00D40C5F"/>
    <w:rsid w:val="00D41C8D"/>
    <w:rsid w:val="00D47948"/>
    <w:rsid w:val="00D503A9"/>
    <w:rsid w:val="00D51269"/>
    <w:rsid w:val="00D51E9C"/>
    <w:rsid w:val="00D53435"/>
    <w:rsid w:val="00D534E9"/>
    <w:rsid w:val="00D54655"/>
    <w:rsid w:val="00D5469A"/>
    <w:rsid w:val="00D55FE2"/>
    <w:rsid w:val="00D5671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779B9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1F5F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0B73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0426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2DD"/>
    <w:rsid w:val="00E86633"/>
    <w:rsid w:val="00E91C19"/>
    <w:rsid w:val="00E91CDA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1EC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2D9D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89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3B63"/>
    <w:rsid w:val="00F95DE4"/>
    <w:rsid w:val="00F95FFF"/>
    <w:rsid w:val="00F96D99"/>
    <w:rsid w:val="00FA40F0"/>
    <w:rsid w:val="00FA512A"/>
    <w:rsid w:val="00FA51A5"/>
    <w:rsid w:val="00FA5328"/>
    <w:rsid w:val="00FA7A1A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styleId="PargrafodaLista">
    <w:name w:val="List Paragraph"/>
    <w:basedOn w:val="Normal"/>
    <w:uiPriority w:val="34"/>
    <w:qFormat/>
    <w:rsid w:val="00B635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2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5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header" Target="header8.xml"/><Relationship Id="rId39" Type="http://schemas.openxmlformats.org/officeDocument/2006/relationships/header" Target="header15.xml"/><Relationship Id="rId21" Type="http://schemas.openxmlformats.org/officeDocument/2006/relationships/header" Target="header6.xml"/><Relationship Id="rId34" Type="http://schemas.openxmlformats.org/officeDocument/2006/relationships/header" Target="header12.xml"/><Relationship Id="rId42" Type="http://schemas.openxmlformats.org/officeDocument/2006/relationships/hyperlink" Target="http://www.ncbi.nlm.nih.gov/entrez/query.fcgi?cmd=Retrieve&amp;db=PubMed&amp;dopt=Citation&amp;list_uids=6337002" TargetMode="Externa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4.xml"/><Relationship Id="rId29" Type="http://schemas.openxmlformats.org/officeDocument/2006/relationships/footer" Target="footer9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header" Target="header7.xml"/><Relationship Id="rId32" Type="http://schemas.openxmlformats.org/officeDocument/2006/relationships/header" Target="header11.xml"/><Relationship Id="rId37" Type="http://schemas.openxmlformats.org/officeDocument/2006/relationships/header" Target="header14.xml"/><Relationship Id="rId40" Type="http://schemas.openxmlformats.org/officeDocument/2006/relationships/footer" Target="footer14.xml"/><Relationship Id="rId45" Type="http://schemas.openxmlformats.org/officeDocument/2006/relationships/header" Target="header17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footer" Target="footer6.xml"/><Relationship Id="rId28" Type="http://schemas.openxmlformats.org/officeDocument/2006/relationships/footer" Target="footer8.xml"/><Relationship Id="rId36" Type="http://schemas.openxmlformats.org/officeDocument/2006/relationships/header" Target="header13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footer" Target="footer10.xml"/><Relationship Id="rId44" Type="http://schemas.openxmlformats.org/officeDocument/2006/relationships/footer" Target="footer15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footer" Target="footer5.xml"/><Relationship Id="rId27" Type="http://schemas.openxmlformats.org/officeDocument/2006/relationships/header" Target="header9.xml"/><Relationship Id="rId30" Type="http://schemas.openxmlformats.org/officeDocument/2006/relationships/header" Target="header10.xml"/><Relationship Id="rId35" Type="http://schemas.openxmlformats.org/officeDocument/2006/relationships/footer" Target="footer12.xml"/><Relationship Id="rId43" Type="http://schemas.openxmlformats.org/officeDocument/2006/relationships/header" Target="header16.xml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header" Target="header4.xml"/><Relationship Id="rId25" Type="http://schemas.openxmlformats.org/officeDocument/2006/relationships/footer" Target="footer7.xml"/><Relationship Id="rId33" Type="http://schemas.openxmlformats.org/officeDocument/2006/relationships/footer" Target="footer11.xml"/><Relationship Id="rId38" Type="http://schemas.openxmlformats.org/officeDocument/2006/relationships/footer" Target="footer13.xml"/><Relationship Id="rId46" Type="http://schemas.openxmlformats.org/officeDocument/2006/relationships/footer" Target="footer16.xml"/><Relationship Id="rId20" Type="http://schemas.openxmlformats.org/officeDocument/2006/relationships/header" Target="header5.xml"/><Relationship Id="rId41" Type="http://schemas.openxmlformats.org/officeDocument/2006/relationships/hyperlink" Target="http://www.ncbi.nlm.nih.gov/entrez/query.fcgi?cmd=Retrieve&amp;db=PubMed&amp;dopt=Citation&amp;list_uids=15090378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AAC88-8935-4B6B-8FDD-E3BE8DB4C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313</TotalTime>
  <Pages>20</Pages>
  <Words>2218</Words>
  <Characters>11979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Antonio</cp:lastModifiedBy>
  <cp:revision>146</cp:revision>
  <cp:lastPrinted>2009-11-04T00:12:00Z</cp:lastPrinted>
  <dcterms:created xsi:type="dcterms:W3CDTF">2017-11-20T21:48:00Z</dcterms:created>
  <dcterms:modified xsi:type="dcterms:W3CDTF">2021-06-04T18:02:00Z</dcterms:modified>
</cp:coreProperties>
</file>