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CA1FEE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CA1FEE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CA1FEE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2DFA6F41" w14:textId="77777777" w:rsidR="00FA518A" w:rsidRDefault="00FA518A" w:rsidP="00FA518A">
      <w:r>
        <w:t xml:space="preserve">Ferramentas utilizadas: </w:t>
      </w:r>
      <w:proofErr w:type="spellStart"/>
      <w:r>
        <w:t>JavaScript</w:t>
      </w:r>
      <w:proofErr w:type="spellEnd"/>
      <w:r>
        <w:t xml:space="preserve"> e SQL server.</w:t>
      </w:r>
    </w:p>
    <w:p w14:paraId="7B8AD0AC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 xml:space="preserve">Nossa </w:t>
      </w:r>
      <w:r w:rsidRPr="006B1792">
        <w:rPr>
          <w:rFonts w:cs="Arial"/>
          <w:color w:val="000000"/>
        </w:rPr>
        <w:t xml:space="preserve">solução se baseia na simulação de uma placa Arduino UNO equipada com um sensor LM35, por meio de uma API </w:t>
      </w:r>
      <w:proofErr w:type="spellStart"/>
      <w:r w:rsidRPr="006B1792">
        <w:rPr>
          <w:rFonts w:cs="Arial"/>
          <w:color w:val="000000"/>
        </w:rPr>
        <w:t>NodeJS</w:t>
      </w:r>
      <w:proofErr w:type="spellEnd"/>
      <w:r w:rsidRPr="006B1792">
        <w:rPr>
          <w:rFonts w:cs="Arial"/>
          <w:color w:val="000000"/>
        </w:rPr>
        <w:t xml:space="preserve"> que gera e insere valores randômicos simulando então o sensor.</w:t>
      </w:r>
    </w:p>
    <w:p w14:paraId="1774624E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Nessa primeira imagem é possível vermos onde está sendo definido o mínimo e máximo da simulação dos dados.</w:t>
      </w:r>
    </w:p>
    <w:p w14:paraId="66EBFBB6" w14:textId="77777777" w:rsidR="00FA518A" w:rsidRPr="006B1792" w:rsidRDefault="00FA518A" w:rsidP="00FA518A">
      <w:pPr>
        <w:jc w:val="center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1DE2CD3D" wp14:editId="20E85CA0">
            <wp:extent cx="4295775" cy="151447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9DC" w14:textId="77777777" w:rsidR="00FA518A" w:rsidRDefault="00FA518A" w:rsidP="00FA518A">
      <w:r>
        <w:tab/>
        <w:t>Já nessa imagem, podemos ver como está funcionando a inserção dos dados no Banco de Dados, basicamente, está sendo inserido na tabela “captura” a temperatura, o momento, e o sensor em que os dados serão armazenados.</w:t>
      </w:r>
    </w:p>
    <w:p w14:paraId="3DFDD040" w14:textId="77777777" w:rsidR="00FA518A" w:rsidRDefault="00FA518A" w:rsidP="00FA518A">
      <w:pPr>
        <w:jc w:val="center"/>
      </w:pPr>
      <w:r>
        <w:rPr>
          <w:noProof/>
        </w:rPr>
        <w:drawing>
          <wp:inline distT="0" distB="0" distL="0" distR="0" wp14:anchorId="0D363A33" wp14:editId="7463625C">
            <wp:extent cx="5760720" cy="2120265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EAFC" w14:textId="77777777" w:rsidR="00FA518A" w:rsidRDefault="00FA518A" w:rsidP="00FA518A">
      <w:r>
        <w:tab/>
        <w:t xml:space="preserve">Armazenado dessa forma no banco, é possível realizarmos futuramente um </w:t>
      </w:r>
      <w:proofErr w:type="spellStart"/>
      <w:r>
        <w:t>Select</w:t>
      </w:r>
      <w:proofErr w:type="spellEnd"/>
      <w:r>
        <w:t xml:space="preserve"> para retornar a temperatura para o gráfico, deixando algo totalmente automático mesmo sendo apenas um simulador.</w:t>
      </w:r>
    </w:p>
    <w:p w14:paraId="0285A72F" w14:textId="77777777" w:rsidR="00FA518A" w:rsidRDefault="00FA518A" w:rsidP="00FA518A"/>
    <w:p w14:paraId="4AD024E3" w14:textId="5C6B5D2F" w:rsidR="00370E34" w:rsidRPr="00336677" w:rsidRDefault="00FA518A" w:rsidP="00FA518A">
      <w:pPr>
        <w:spacing w:line="240" w:lineRule="auto"/>
        <w:jc w:val="left"/>
        <w:rPr>
          <w:rFonts w:cs="Arial"/>
          <w:b/>
          <w:bCs/>
          <w:color w:val="000000"/>
        </w:rPr>
      </w:pPr>
      <w:r>
        <w:lastRenderedPageBreak/>
        <w:t>Diagrama de arquitetura</w:t>
      </w:r>
      <w:r>
        <w:br/>
      </w:r>
    </w:p>
    <w:p w14:paraId="2E23F17B" w14:textId="4656B7AD" w:rsidR="00370E34" w:rsidRDefault="00FA518A" w:rsidP="00B30672">
      <w:bookmarkStart w:id="19" w:name="_Toc154569928"/>
      <w:r>
        <w:rPr>
          <w:noProof/>
        </w:rPr>
        <w:drawing>
          <wp:inline distT="0" distB="0" distL="0" distR="0" wp14:anchorId="07D136AD" wp14:editId="006747A7">
            <wp:extent cx="5964032" cy="3358055"/>
            <wp:effectExtent l="0" t="0" r="0" b="0"/>
            <wp:docPr id="26" name="Imagem 2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517" cy="33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42208534" w14:textId="77777777" w:rsidR="00C1789B" w:rsidRDefault="00A66A93" w:rsidP="00C1789B">
      <w:r w:rsidRPr="004B1208">
        <w:tab/>
      </w:r>
      <w:r w:rsidR="00C1789B">
        <w:t xml:space="preserve">Ferramentas utilizadas: </w:t>
      </w:r>
      <w:proofErr w:type="spellStart"/>
      <w:r w:rsidR="00C1789B">
        <w:t>JavaScript</w:t>
      </w:r>
      <w:proofErr w:type="spellEnd"/>
      <w:r w:rsidR="00C1789B">
        <w:t>, HTML, CSS e SQL server.</w:t>
      </w:r>
    </w:p>
    <w:p w14:paraId="74A2E28C" w14:textId="77777777" w:rsidR="00C1789B" w:rsidRDefault="00C1789B" w:rsidP="00C1789B">
      <w:r>
        <w:t>Resumidamente, os dados são recuperados através de “</w:t>
      </w:r>
      <w:proofErr w:type="spellStart"/>
      <w:r>
        <w:t>fetch</w:t>
      </w:r>
      <w:proofErr w:type="spellEnd"/>
      <w:r>
        <w:t xml:space="preserve">” s no </w:t>
      </w:r>
      <w:proofErr w:type="spellStart"/>
      <w:r>
        <w:t>Javascript</w:t>
      </w:r>
      <w:proofErr w:type="spellEnd"/>
      <w:r>
        <w:t>, que fazem SELECT’S no banco de dados e em seguida são exibidos no documento HTML.</w:t>
      </w:r>
      <w:r>
        <w:br/>
        <w:t xml:space="preserve">Detalhadamente, no documento </w:t>
      </w:r>
      <w:r w:rsidRPr="002C42D4">
        <w:rPr>
          <w:b/>
          <w:bCs/>
        </w:rPr>
        <w:t>dashboard.html</w:t>
      </w:r>
      <w:r>
        <w:t xml:space="preserve"> (a primeira página com a qual o  usuário se depara após efetuar o login), os dados são recuperados através da função “</w:t>
      </w:r>
      <w:proofErr w:type="spellStart"/>
      <w:r>
        <w:t>obterSensores</w:t>
      </w:r>
      <w:proofErr w:type="spellEnd"/>
      <w:r>
        <w:t xml:space="preserve">”, onde um </w:t>
      </w:r>
      <w:proofErr w:type="spellStart"/>
      <w:r>
        <w:t>fetch</w:t>
      </w:r>
      <w:proofErr w:type="spellEnd"/>
      <w:r>
        <w:t xml:space="preserve"> é realizado com o “</w:t>
      </w:r>
      <w:proofErr w:type="spellStart"/>
      <w:r>
        <w:t>idEmpresa</w:t>
      </w:r>
      <w:proofErr w:type="spellEnd"/>
      <w:r>
        <w:t xml:space="preserve">” como parâmetro  (que identifica </w:t>
      </w:r>
      <w:proofErr w:type="spellStart"/>
      <w:r>
        <w:t>á</w:t>
      </w:r>
      <w:proofErr w:type="spellEnd"/>
      <w:r>
        <w:t xml:space="preserve"> qual empresa pertence aquele usuário) para recuperar todos os sensores relativos </w:t>
      </w:r>
      <w:proofErr w:type="spellStart"/>
      <w:r>
        <w:t>á</w:t>
      </w:r>
      <w:proofErr w:type="spellEnd"/>
      <w:r>
        <w:t xml:space="preserve"> aquela determinada empresa.</w:t>
      </w:r>
    </w:p>
    <w:p w14:paraId="27D9F9B7" w14:textId="77777777" w:rsidR="00C1789B" w:rsidRDefault="00C1789B" w:rsidP="00C1789B">
      <w:r w:rsidRPr="002D35E5">
        <w:rPr>
          <w:noProof/>
        </w:rPr>
        <w:drawing>
          <wp:inline distT="0" distB="0" distL="0" distR="0" wp14:anchorId="61CB9FA6" wp14:editId="5BB89F16">
            <wp:extent cx="2705478" cy="48584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4DA7D6" w14:textId="77777777" w:rsidR="00C1789B" w:rsidRDefault="00C1789B" w:rsidP="00C1789B"/>
    <w:p w14:paraId="6E2CAC15" w14:textId="77777777" w:rsidR="00C1789B" w:rsidRDefault="00C1789B" w:rsidP="00C1789B">
      <w:r>
        <w:t xml:space="preserve">Esse </w:t>
      </w:r>
      <w:proofErr w:type="spellStart"/>
      <w:r>
        <w:t>fetch</w:t>
      </w:r>
      <w:proofErr w:type="spellEnd"/>
      <w:r>
        <w:t xml:space="preserve"> busca no arquivo sensores.js o </w:t>
      </w:r>
      <w:proofErr w:type="spellStart"/>
      <w:r>
        <w:t>router.get</w:t>
      </w:r>
      <w:proofErr w:type="spellEnd"/>
      <w:r>
        <w:t xml:space="preserve"> (‘:/</w:t>
      </w:r>
      <w:proofErr w:type="spellStart"/>
      <w:r>
        <w:t>iEmpresa</w:t>
      </w:r>
      <w:proofErr w:type="spellEnd"/>
    </w:p>
    <w:p w14:paraId="42D29ED6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BBEB87" wp14:editId="48478065">
            <wp:extent cx="4086795" cy="581106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F4D" w14:textId="77777777" w:rsidR="00C1789B" w:rsidRDefault="00C1789B" w:rsidP="00C1789B">
      <w:pPr>
        <w:rPr>
          <w:noProof/>
        </w:rPr>
      </w:pPr>
    </w:p>
    <w:p w14:paraId="7A9D325A" w14:textId="77777777" w:rsidR="00C1789B" w:rsidRDefault="00C1789B" w:rsidP="00C1789B">
      <w:pPr>
        <w:rPr>
          <w:noProof/>
        </w:rPr>
      </w:pPr>
      <w:r>
        <w:rPr>
          <w:noProof/>
        </w:rPr>
        <w:t>Recupera o “idEmpresa” no “let idEmpresa = req.params.idEmpresa” e faz um SELECT no banco de dados utilizando esse dado como parâmetro para o WHERE:</w:t>
      </w:r>
    </w:p>
    <w:p w14:paraId="7BA1AE89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7A15812C" wp14:editId="26097710">
            <wp:extent cx="4229690" cy="1819529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A1D" w14:textId="77777777" w:rsidR="00C1789B" w:rsidRDefault="00C1789B" w:rsidP="00C1789B">
      <w:pPr>
        <w:rPr>
          <w:noProof/>
        </w:rPr>
      </w:pPr>
    </w:p>
    <w:p w14:paraId="33A37641" w14:textId="77777777" w:rsidR="00C1789B" w:rsidRDefault="00C1789B" w:rsidP="00C1789B">
      <w:pPr>
        <w:rPr>
          <w:noProof/>
        </w:rPr>
      </w:pPr>
      <w:r>
        <w:rPr>
          <w:noProof/>
        </w:rPr>
        <w:t>Em seguida, retorna o resultado desse select como o objeto “resultado[0]”</w:t>
      </w:r>
    </w:p>
    <w:p w14:paraId="20FC6C8A" w14:textId="77777777" w:rsidR="00C1789B" w:rsidRDefault="00C1789B" w:rsidP="00C1789B">
      <w:pPr>
        <w:rPr>
          <w:noProof/>
        </w:rPr>
      </w:pPr>
      <w:r w:rsidRPr="002D35E5">
        <w:rPr>
          <w:noProof/>
        </w:rPr>
        <w:drawing>
          <wp:inline distT="0" distB="0" distL="0" distR="0" wp14:anchorId="542960E0" wp14:editId="527656D4">
            <wp:extent cx="4334480" cy="2114845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435" w14:textId="77777777" w:rsidR="00C1789B" w:rsidRDefault="00C1789B" w:rsidP="00C1789B">
      <w:pPr>
        <w:rPr>
          <w:noProof/>
        </w:rPr>
      </w:pPr>
      <w:r>
        <w:rPr>
          <w:noProof/>
        </w:rPr>
        <w:br/>
        <w:t>Voltando para o dashboard.html, caso não ocorra nenhum erro, a função “atualizarPainel” é invocada com o objeto “resposta” como parâmetro.</w:t>
      </w:r>
    </w:p>
    <w:p w14:paraId="41942FF7" w14:textId="77777777" w:rsidR="00C1789B" w:rsidRDefault="00C1789B" w:rsidP="00C1789B">
      <w:pPr>
        <w:rPr>
          <w:noProof/>
        </w:rPr>
      </w:pPr>
      <w:r w:rsidRPr="00F5078A">
        <w:rPr>
          <w:noProof/>
        </w:rPr>
        <w:drawing>
          <wp:inline distT="0" distB="0" distL="0" distR="0" wp14:anchorId="20EDDA9C" wp14:editId="5FE8531C">
            <wp:extent cx="5760720" cy="98615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EBC" w14:textId="77777777" w:rsidR="00C1789B" w:rsidRDefault="00C1789B" w:rsidP="00C1789B">
      <w:pPr>
        <w:rPr>
          <w:noProof/>
        </w:rPr>
      </w:pPr>
      <w:r>
        <w:rPr>
          <w:noProof/>
        </w:rPr>
        <w:br/>
        <w:t>Na função “atualizarPainel” uma div com o id “painel_container” tem seu conteúdo apagado, e nela são colocados novos paíneis com informações e funções relativas aos sensores daquela empresa.</w:t>
      </w:r>
    </w:p>
    <w:p w14:paraId="556DC17D" w14:textId="77777777" w:rsidR="00C1789B" w:rsidRDefault="00C1789B" w:rsidP="00C1789B">
      <w:pPr>
        <w:rPr>
          <w:noProof/>
        </w:rPr>
      </w:pPr>
    </w:p>
    <w:p w14:paraId="6EA4C787" w14:textId="77777777" w:rsidR="00C1789B" w:rsidRDefault="00C1789B" w:rsidP="00C1789B">
      <w:pPr>
        <w:rPr>
          <w:noProof/>
        </w:rPr>
      </w:pPr>
    </w:p>
    <w:p w14:paraId="42876E32" w14:textId="77777777" w:rsidR="00C1789B" w:rsidRDefault="00C1789B" w:rsidP="00C1789B">
      <w:pPr>
        <w:rPr>
          <w:noProof/>
        </w:rPr>
      </w:pPr>
      <w:r>
        <w:rPr>
          <w:noProof/>
        </w:rPr>
        <w:t>(“for” que repete de acordo com o tamanho da resposta/select/sensores + As tag’s sendo criadas com sua devidas propriedades e informações inseridas)</w:t>
      </w:r>
      <w:r w:rsidRPr="000D6F1E">
        <w:rPr>
          <w:noProof/>
        </w:rPr>
        <w:drawing>
          <wp:inline distT="0" distB="0" distL="0" distR="0" wp14:anchorId="6EC93B1A" wp14:editId="38ED3DCC">
            <wp:extent cx="4610743" cy="131463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A38" w14:textId="77777777" w:rsidR="00C1789B" w:rsidRDefault="00C1789B" w:rsidP="00C1789B">
      <w:pPr>
        <w:rPr>
          <w:noProof/>
        </w:rPr>
      </w:pPr>
      <w:r w:rsidRPr="000D6F1E">
        <w:rPr>
          <w:noProof/>
        </w:rPr>
        <w:drawing>
          <wp:inline distT="0" distB="0" distL="0" distR="0" wp14:anchorId="00687D93" wp14:editId="43A6284D">
            <wp:extent cx="5534797" cy="2934109"/>
            <wp:effectExtent l="0" t="0" r="889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br/>
      </w:r>
      <w:r>
        <w:rPr>
          <w:noProof/>
          <w:u w:val="single"/>
        </w:rPr>
        <w:br/>
      </w:r>
      <w:r w:rsidRPr="003952B4">
        <w:rPr>
          <w:noProof/>
        </w:rPr>
        <w:t>Também dentro dessa fu</w:t>
      </w:r>
      <w:r>
        <w:rPr>
          <w:noProof/>
        </w:rPr>
        <w:t>nção, acontece um push que guarda qual o ID dos sensors relativos a dessa empresa:</w:t>
      </w:r>
    </w:p>
    <w:p w14:paraId="3E15702D" w14:textId="77777777" w:rsidR="00C1789B" w:rsidRDefault="00C1789B" w:rsidP="00C1789B">
      <w:pPr>
        <w:rPr>
          <w:noProof/>
        </w:rPr>
      </w:pPr>
      <w:r w:rsidRPr="003952B4">
        <w:rPr>
          <w:noProof/>
        </w:rPr>
        <w:drawing>
          <wp:inline distT="0" distB="0" distL="0" distR="0" wp14:anchorId="5864D8C8" wp14:editId="2FDD4B78">
            <wp:extent cx="2229161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586" w14:textId="77777777" w:rsidR="00C1789B" w:rsidRDefault="00C1789B" w:rsidP="00C1789B">
      <w:pPr>
        <w:rPr>
          <w:noProof/>
        </w:rPr>
      </w:pPr>
    </w:p>
    <w:p w14:paraId="7E46D416" w14:textId="77777777" w:rsidR="00C1789B" w:rsidRDefault="00C1789B" w:rsidP="00C1789B">
      <w:pPr>
        <w:rPr>
          <w:noProof/>
        </w:rPr>
      </w:pPr>
      <w:r>
        <w:rPr>
          <w:noProof/>
        </w:rPr>
        <w:t>Que são posteriormente usados na função “atualizacaoPeriodica”, sendo que esta é invocada no final da função “atualizarPainel”.</w:t>
      </w:r>
    </w:p>
    <w:p w14:paraId="7E434B19" w14:textId="17DAE062" w:rsidR="00C1789B" w:rsidRDefault="00C1789B" w:rsidP="00C1789B">
      <w:pPr>
        <w:rPr>
          <w:noProof/>
        </w:rPr>
      </w:pPr>
      <w:r w:rsidRPr="003952B4">
        <w:rPr>
          <w:noProof/>
        </w:rPr>
        <w:lastRenderedPageBreak/>
        <w:drawing>
          <wp:inline distT="0" distB="0" distL="0" distR="0" wp14:anchorId="57A51A20" wp14:editId="73E82E2A">
            <wp:extent cx="2534004" cy="4477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952B4">
        <w:rPr>
          <w:noProof/>
        </w:rPr>
        <w:drawing>
          <wp:inline distT="0" distB="0" distL="0" distR="0" wp14:anchorId="2D3FFAB8" wp14:editId="0A822942">
            <wp:extent cx="3038899" cy="1009791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F24" w14:textId="77777777" w:rsidR="00D35F39" w:rsidRDefault="00D35F39" w:rsidP="00C1789B">
      <w:pPr>
        <w:rPr>
          <w:noProof/>
        </w:rPr>
      </w:pPr>
    </w:p>
    <w:p w14:paraId="76A4E8B4" w14:textId="77777777" w:rsidR="00C1789B" w:rsidRDefault="00C1789B" w:rsidP="00C1789B">
      <w:pPr>
        <w:rPr>
          <w:noProof/>
        </w:rPr>
      </w:pPr>
      <w:r>
        <w:rPr>
          <w:noProof/>
        </w:rPr>
        <w:t>A função “obterDadosPorSensor” por sua vez, realiza um fetch no arquivo capturas.js com o idSensor como parâmetro.</w:t>
      </w:r>
    </w:p>
    <w:p w14:paraId="2F802D83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3E75763C" wp14:editId="3B45AA8C">
            <wp:extent cx="3534268" cy="447737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89F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7AAC9306" wp14:editId="49914909">
            <wp:extent cx="4734586" cy="543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4A64" w14:textId="77777777" w:rsidR="00C1789B" w:rsidRDefault="00C1789B" w:rsidP="00C1789B">
      <w:pPr>
        <w:rPr>
          <w:noProof/>
        </w:rPr>
      </w:pPr>
    </w:p>
    <w:p w14:paraId="2197B71F" w14:textId="77777777" w:rsidR="00C1789B" w:rsidRDefault="00C1789B" w:rsidP="00C1789B">
      <w:pPr>
        <w:rPr>
          <w:noProof/>
        </w:rPr>
      </w:pPr>
      <w:r>
        <w:rPr>
          <w:noProof/>
        </w:rPr>
        <w:t>Dentro do endereço /capturas/tempo-real/:idSensor, um select é feito em busca do último registro de temperatura capturado por aquele sensor:</w:t>
      </w:r>
    </w:p>
    <w:p w14:paraId="5458DD1A" w14:textId="77777777" w:rsidR="00C1789B" w:rsidRDefault="00C1789B" w:rsidP="00C1789B">
      <w:pPr>
        <w:rPr>
          <w:noProof/>
        </w:rPr>
      </w:pPr>
      <w:r w:rsidRPr="00CF37FD">
        <w:rPr>
          <w:noProof/>
        </w:rPr>
        <w:drawing>
          <wp:inline distT="0" distB="0" distL="0" distR="0" wp14:anchorId="65ABC1D9" wp14:editId="09388B09">
            <wp:extent cx="5760720" cy="4502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1B2A" w14:textId="77777777" w:rsidR="00C1789B" w:rsidRDefault="00C1789B" w:rsidP="00C1789B">
      <w:pPr>
        <w:rPr>
          <w:noProof/>
        </w:rPr>
      </w:pPr>
    </w:p>
    <w:p w14:paraId="274A099A" w14:textId="77777777" w:rsidR="00C1789B" w:rsidRDefault="00C1789B" w:rsidP="00C1789B">
      <w:pPr>
        <w:rPr>
          <w:noProof/>
        </w:rPr>
      </w:pPr>
      <w:r>
        <w:rPr>
          <w:noProof/>
        </w:rPr>
        <w:t>Que é retornado como “resultado[0]” para o dashboard.html</w:t>
      </w:r>
    </w:p>
    <w:p w14:paraId="5E5F2FC9" w14:textId="77777777" w:rsidR="00C1789B" w:rsidRDefault="00C1789B" w:rsidP="00C1789B">
      <w:pPr>
        <w:rPr>
          <w:noProof/>
        </w:rPr>
      </w:pPr>
      <w:r w:rsidRPr="00CC30AD">
        <w:rPr>
          <w:noProof/>
        </w:rPr>
        <w:drawing>
          <wp:inline distT="0" distB="0" distL="0" distR="0" wp14:anchorId="593A8CA5" wp14:editId="36326E82">
            <wp:extent cx="5182323" cy="138131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FDE" w14:textId="77777777" w:rsidR="00C1789B" w:rsidRDefault="00C1789B" w:rsidP="00C1789B">
      <w:pPr>
        <w:rPr>
          <w:noProof/>
        </w:rPr>
      </w:pPr>
    </w:p>
    <w:p w14:paraId="4D084610" w14:textId="77777777" w:rsidR="00C1789B" w:rsidRDefault="00C1789B" w:rsidP="00C1789B">
      <w:pPr>
        <w:rPr>
          <w:noProof/>
        </w:rPr>
      </w:pPr>
      <w:r>
        <w:rPr>
          <w:noProof/>
        </w:rPr>
        <w:t>Com tudo dando certo, a “resposta” é guardada dentro da var/objeto “dados”, que em seguida, junto com o “idSensor”, é utilizada como parâmetro para invocar a função “atualizarTela” e “alertar”.</w:t>
      </w:r>
    </w:p>
    <w:p w14:paraId="5174B96A" w14:textId="29A2FD0A" w:rsidR="00C1789B" w:rsidRDefault="00C1789B" w:rsidP="00C1789B">
      <w:pPr>
        <w:rPr>
          <w:noProof/>
        </w:rPr>
      </w:pPr>
      <w:r w:rsidRPr="00CC30AD">
        <w:rPr>
          <w:noProof/>
        </w:rPr>
        <w:lastRenderedPageBreak/>
        <w:drawing>
          <wp:inline distT="0" distB="0" distL="0" distR="0" wp14:anchorId="47C63F87" wp14:editId="1B7FF0C4">
            <wp:extent cx="5258534" cy="24196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685" w14:textId="77777777" w:rsidR="00013C65" w:rsidRDefault="00013C65" w:rsidP="00C1789B">
      <w:pPr>
        <w:rPr>
          <w:noProof/>
        </w:rPr>
      </w:pPr>
    </w:p>
    <w:p w14:paraId="05F9FD0A" w14:textId="77777777" w:rsidR="00C1789B" w:rsidRDefault="00C1789B" w:rsidP="00C1789B">
      <w:pPr>
        <w:rPr>
          <w:noProof/>
        </w:rPr>
      </w:pPr>
      <w:r>
        <w:rPr>
          <w:noProof/>
        </w:rPr>
        <w:t>A função “alertar”, muda o alerta colocado no paínel da dashboard de acordo com os limites estabelecidos na var “limites”.</w:t>
      </w:r>
    </w:p>
    <w:p w14:paraId="626D20D4" w14:textId="77777777" w:rsidR="00C1789B" w:rsidRDefault="00C1789B" w:rsidP="00C1789B">
      <w:pPr>
        <w:rPr>
          <w:noProof/>
        </w:rPr>
      </w:pPr>
      <w:r w:rsidRPr="00413F75">
        <w:rPr>
          <w:noProof/>
        </w:rPr>
        <w:drawing>
          <wp:inline distT="0" distB="0" distL="0" distR="0" wp14:anchorId="16445710" wp14:editId="56CCBBB4">
            <wp:extent cx="4877481" cy="380100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7B3" w14:textId="77777777" w:rsidR="00C1789B" w:rsidRDefault="00C1789B" w:rsidP="00C1789B">
      <w:pPr>
        <w:rPr>
          <w:noProof/>
        </w:rPr>
      </w:pPr>
    </w:p>
    <w:p w14:paraId="537859F8" w14:textId="77777777" w:rsidR="00C1789B" w:rsidRDefault="00C1789B" w:rsidP="00C1789B">
      <w:pPr>
        <w:rPr>
          <w:noProof/>
        </w:rPr>
      </w:pPr>
      <w:r>
        <w:rPr>
          <w:noProof/>
        </w:rPr>
        <w:t>Já a função “atualizarTela”, atualiza no front-end qual foi a última temperatura capturada por aquele sensor, sendo esta mostrada na “div_temperatura” definida.</w:t>
      </w:r>
    </w:p>
    <w:p w14:paraId="4B2064EC" w14:textId="3354079B" w:rsidR="00C1789B" w:rsidRDefault="00C1789B" w:rsidP="00C1789B">
      <w:pPr>
        <w:rPr>
          <w:noProof/>
        </w:rPr>
      </w:pPr>
      <w:r w:rsidRPr="00413F75">
        <w:rPr>
          <w:noProof/>
        </w:rPr>
        <w:lastRenderedPageBreak/>
        <w:drawing>
          <wp:inline distT="0" distB="0" distL="0" distR="0" wp14:anchorId="0749DFC1" wp14:editId="3819B027">
            <wp:extent cx="5760720" cy="33108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748" w14:textId="77777777" w:rsidR="00C1789B" w:rsidRDefault="00C1789B" w:rsidP="00C1789B">
      <w:pPr>
        <w:rPr>
          <w:noProof/>
        </w:rPr>
      </w:pPr>
    </w:p>
    <w:p w14:paraId="34CC85CE" w14:textId="77777777" w:rsidR="00C1789B" w:rsidRDefault="00C1789B" w:rsidP="00C1789B">
      <w:pPr>
        <w:rPr>
          <w:noProof/>
        </w:rPr>
      </w:pPr>
      <w:r>
        <w:rPr>
          <w:noProof/>
        </w:rPr>
        <w:t xml:space="preserve">Já no documento </w:t>
      </w:r>
      <w:r w:rsidRPr="002C42D4">
        <w:rPr>
          <w:b/>
          <w:bCs/>
          <w:noProof/>
        </w:rPr>
        <w:t>tela-sensor.html</w:t>
      </w:r>
      <w:r>
        <w:rPr>
          <w:b/>
          <w:bCs/>
          <w:noProof/>
        </w:rPr>
        <w:t xml:space="preserve"> - </w:t>
      </w:r>
      <w:r>
        <w:rPr>
          <w:noProof/>
        </w:rPr>
        <w:t>onde as capturas são mostradas em tempo real - os últimos dados são recuperados, primeiramente, na função “obterDadosGraficosPrimeiraVez”, que utiliza como parâmetro o “idSensor”, sendo este definido de acordo com qual botão o usuário clicou no dashboard.html e que é guardado em um sessionStorage.</w:t>
      </w:r>
    </w:p>
    <w:p w14:paraId="25360209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4C87951E" wp14:editId="08708EA5">
            <wp:extent cx="5760720" cy="12426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0B6" w14:textId="77777777" w:rsidR="00C1789B" w:rsidRDefault="00C1789B" w:rsidP="00C1789B">
      <w:pPr>
        <w:rPr>
          <w:noProof/>
        </w:rPr>
      </w:pPr>
      <w:r w:rsidRPr="00A970BE">
        <w:rPr>
          <w:noProof/>
        </w:rPr>
        <w:drawing>
          <wp:inline distT="0" distB="0" distL="0" distR="0" wp14:anchorId="611D1540" wp14:editId="33C512C4">
            <wp:extent cx="3219899" cy="76210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ADDC" w14:textId="77777777" w:rsidR="00C1789B" w:rsidRDefault="00C1789B" w:rsidP="00C1789B">
      <w:pPr>
        <w:rPr>
          <w:noProof/>
        </w:rPr>
      </w:pPr>
    </w:p>
    <w:p w14:paraId="0CF99F4D" w14:textId="77777777" w:rsidR="00C1789B" w:rsidRDefault="00C1789B" w:rsidP="00C1789B">
      <w:pPr>
        <w:rPr>
          <w:noProof/>
        </w:rPr>
      </w:pPr>
      <w:r>
        <w:rPr>
          <w:noProof/>
        </w:rPr>
        <w:t>Após invocada, o endereço capturas/ultimas/:idSensor é acessado, onde é feito um SELECT em busca dos 7 primeiros dados do sensor.</w:t>
      </w:r>
    </w:p>
    <w:p w14:paraId="5F61004C" w14:textId="77777777" w:rsidR="00C1789B" w:rsidRDefault="00C1789B" w:rsidP="00C1789B">
      <w:pPr>
        <w:rPr>
          <w:noProof/>
        </w:rPr>
      </w:pPr>
      <w:r w:rsidRPr="0017075A">
        <w:rPr>
          <w:noProof/>
        </w:rPr>
        <w:lastRenderedPageBreak/>
        <w:drawing>
          <wp:inline distT="0" distB="0" distL="0" distR="0" wp14:anchorId="2A6DACDD" wp14:editId="4C8D74F3">
            <wp:extent cx="5277587" cy="17337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DB6" w14:textId="77777777" w:rsidR="00C1789B" w:rsidRDefault="00C1789B" w:rsidP="00C1789B">
      <w:pPr>
        <w:rPr>
          <w:noProof/>
        </w:rPr>
      </w:pPr>
      <w:r w:rsidRPr="0017075A">
        <w:rPr>
          <w:noProof/>
        </w:rPr>
        <w:drawing>
          <wp:inline distT="0" distB="0" distL="0" distR="0" wp14:anchorId="69CC5FDF" wp14:editId="6086E6CB">
            <wp:extent cx="5620534" cy="21529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A64" w14:textId="77777777" w:rsidR="00C1789B" w:rsidRDefault="00C1789B" w:rsidP="00C1789B">
      <w:pPr>
        <w:rPr>
          <w:noProof/>
        </w:rPr>
      </w:pPr>
    </w:p>
    <w:p w14:paraId="379C7571" w14:textId="77777777" w:rsidR="00C1789B" w:rsidRDefault="00C1789B" w:rsidP="00C1789B">
      <w:pPr>
        <w:rPr>
          <w:noProof/>
        </w:rPr>
      </w:pPr>
      <w:r>
        <w:rPr>
          <w:noProof/>
        </w:rPr>
        <w:t>Com o SELECT sendo realizado, o resultado é enviado para o endereço que o buscou como o objeto “resultado”.</w:t>
      </w:r>
    </w:p>
    <w:p w14:paraId="085242DA" w14:textId="77777777" w:rsidR="00C1789B" w:rsidRDefault="00C1789B" w:rsidP="00C1789B">
      <w:pPr>
        <w:rPr>
          <w:noProof/>
        </w:rPr>
      </w:pPr>
      <w:r>
        <w:rPr>
          <w:noProof/>
        </w:rPr>
        <w:t xml:space="preserve"> </w:t>
      </w:r>
      <w:r w:rsidRPr="0017075A">
        <w:rPr>
          <w:noProof/>
        </w:rPr>
        <w:drawing>
          <wp:inline distT="0" distB="0" distL="0" distR="0" wp14:anchorId="3250F275" wp14:editId="66723DE1">
            <wp:extent cx="4534533" cy="234347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4DA8" w14:textId="77777777" w:rsidR="00C1789B" w:rsidRDefault="00C1789B" w:rsidP="00C1789B">
      <w:pPr>
        <w:rPr>
          <w:noProof/>
        </w:rPr>
      </w:pPr>
    </w:p>
    <w:p w14:paraId="363F032B" w14:textId="77777777" w:rsidR="00C1789B" w:rsidRDefault="00C1789B" w:rsidP="00C1789B">
      <w:pPr>
        <w:rPr>
          <w:noProof/>
        </w:rPr>
      </w:pPr>
      <w:r>
        <w:rPr>
          <w:noProof/>
        </w:rPr>
        <w:t>Se não ocorrer nenhum erro, a variável “dados” é criada, inicialmente sem dados ou labels.</w:t>
      </w:r>
    </w:p>
    <w:p w14:paraId="2A6959FF" w14:textId="77777777" w:rsidR="00C1789B" w:rsidRDefault="00C1789B" w:rsidP="00C1789B">
      <w:pPr>
        <w:rPr>
          <w:noProof/>
        </w:rPr>
      </w:pPr>
      <w:r w:rsidRPr="00AD05D3">
        <w:rPr>
          <w:noProof/>
        </w:rPr>
        <w:lastRenderedPageBreak/>
        <w:drawing>
          <wp:inline distT="0" distB="0" distL="0" distR="0" wp14:anchorId="47BCD69A" wp14:editId="3281A112">
            <wp:extent cx="3677163" cy="24768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4928" w14:textId="77777777" w:rsidR="00C1789B" w:rsidRDefault="00C1789B" w:rsidP="00C1789B">
      <w:pPr>
        <w:rPr>
          <w:noProof/>
        </w:rPr>
      </w:pPr>
      <w:r>
        <w:rPr>
          <w:noProof/>
        </w:rPr>
        <w:br/>
        <w:t>Em seguida, um “for” é realizado, adicionando os dados recebidos na variável “dados” e no fim, a função “plotarGraficos” é invocada, com “dados” e “idSensor” como parâmetros.</w:t>
      </w:r>
    </w:p>
    <w:p w14:paraId="07393BE2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20D0230" wp14:editId="3819AC54">
            <wp:extent cx="4124901" cy="2257740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0FE" w14:textId="77777777" w:rsidR="00C1789B" w:rsidRDefault="00C1789B" w:rsidP="00C1789B">
      <w:pPr>
        <w:rPr>
          <w:noProof/>
        </w:rPr>
      </w:pPr>
      <w:r>
        <w:rPr>
          <w:noProof/>
        </w:rPr>
        <w:br/>
        <w:t>Na função “plotarGrafico”, esses dados capturados são colocados em um gráfico da página anteriormente criado na função “configurarGrafico”, e com o intervalo de 2 segundos, a função “atualizarGrafico) é invocada, com “idSensor” e “dados” como parâmetro.</w:t>
      </w:r>
    </w:p>
    <w:p w14:paraId="53BC1A56" w14:textId="77777777" w:rsidR="00C1789B" w:rsidRDefault="00C1789B" w:rsidP="00C1789B">
      <w:pPr>
        <w:rPr>
          <w:noProof/>
        </w:rPr>
      </w:pPr>
      <w:r w:rsidRPr="00860BA0">
        <w:rPr>
          <w:noProof/>
        </w:rPr>
        <w:lastRenderedPageBreak/>
        <w:drawing>
          <wp:inline distT="0" distB="0" distL="0" distR="0" wp14:anchorId="4BF4D188" wp14:editId="0A171F08">
            <wp:extent cx="4610743" cy="229584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BD1" w14:textId="77777777" w:rsidR="00C1789B" w:rsidRDefault="00C1789B" w:rsidP="00C1789B">
      <w:pPr>
        <w:rPr>
          <w:noProof/>
        </w:rPr>
      </w:pPr>
    </w:p>
    <w:p w14:paraId="4B42B451" w14:textId="77777777" w:rsidR="00C1789B" w:rsidRDefault="00C1789B" w:rsidP="00C1789B">
      <w:pPr>
        <w:rPr>
          <w:noProof/>
        </w:rPr>
      </w:pPr>
      <w:r>
        <w:rPr>
          <w:noProof/>
        </w:rPr>
        <w:t>Na função “atualizarGrafico”, um fetch é feito com a intenção de recuperar o último dado capturado por aquele sensor.</w:t>
      </w:r>
    </w:p>
    <w:p w14:paraId="590C56C6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340E3A77" wp14:editId="20E5C8CA">
            <wp:extent cx="5760720" cy="4483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D17B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2A54B3E4" wp14:editId="0E8608C0">
            <wp:extent cx="4658375" cy="781159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691" w14:textId="77777777" w:rsidR="00C1789B" w:rsidRDefault="00C1789B" w:rsidP="00C1789B">
      <w:pPr>
        <w:rPr>
          <w:noProof/>
        </w:rPr>
      </w:pPr>
    </w:p>
    <w:p w14:paraId="4CB8658A" w14:textId="77777777" w:rsidR="00C1789B" w:rsidRDefault="00C1789B" w:rsidP="00C1789B">
      <w:pPr>
        <w:rPr>
          <w:noProof/>
        </w:rPr>
      </w:pPr>
      <w:r>
        <w:rPr>
          <w:noProof/>
        </w:rPr>
        <w:t>Por fim, o resultado é retornado como “resultado[0]” para o documento onde esse fetch foi solicitado.</w:t>
      </w:r>
    </w:p>
    <w:p w14:paraId="591C4B8E" w14:textId="77777777" w:rsidR="00C1789B" w:rsidRDefault="00C1789B" w:rsidP="00C1789B">
      <w:pPr>
        <w:rPr>
          <w:noProof/>
        </w:rPr>
      </w:pPr>
      <w:r w:rsidRPr="00860BA0">
        <w:rPr>
          <w:noProof/>
        </w:rPr>
        <w:drawing>
          <wp:inline distT="0" distB="0" distL="0" distR="0" wp14:anchorId="470A55D6" wp14:editId="728BD366">
            <wp:extent cx="5760720" cy="23768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A0F" w14:textId="77777777" w:rsidR="00C1789B" w:rsidRDefault="00C1789B" w:rsidP="00C1789B">
      <w:pPr>
        <w:rPr>
          <w:noProof/>
        </w:rPr>
      </w:pPr>
    </w:p>
    <w:p w14:paraId="560AB243" w14:textId="77777777" w:rsidR="00C1789B" w:rsidRDefault="00C1789B" w:rsidP="00C1789B">
      <w:pPr>
        <w:rPr>
          <w:noProof/>
        </w:rPr>
      </w:pPr>
      <w:r>
        <w:rPr>
          <w:noProof/>
        </w:rPr>
        <w:t>O resultado é utilizado na função “novoRegistro”, que servirá para tirar o último dado do “dados”  e adicionar o último resgatado.</w:t>
      </w:r>
    </w:p>
    <w:p w14:paraId="736592BF" w14:textId="77777777" w:rsidR="00C1789B" w:rsidRDefault="00C1789B" w:rsidP="00C1789B">
      <w:pPr>
        <w:rPr>
          <w:noProof/>
        </w:rPr>
      </w:pPr>
      <w:r>
        <w:rPr>
          <w:noProof/>
        </w:rPr>
        <w:lastRenderedPageBreak/>
        <w:t>O gráfico é atualizado na função update(), sendo mostrado para o usuário no front-end.</w:t>
      </w:r>
    </w:p>
    <w:p w14:paraId="17EDD042" w14:textId="008CC451" w:rsidR="00A66A93" w:rsidRPr="00FA518A" w:rsidRDefault="00C1789B" w:rsidP="00B30672">
      <w:pPr>
        <w:rPr>
          <w:noProof/>
        </w:rPr>
      </w:pPr>
      <w:r w:rsidRPr="005F08F0">
        <w:rPr>
          <w:noProof/>
        </w:rPr>
        <w:drawing>
          <wp:inline distT="0" distB="0" distL="0" distR="0" wp14:anchorId="7939D607" wp14:editId="3AD4D2FD">
            <wp:extent cx="5760720" cy="16497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lastRenderedPageBreak/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50B6AC74" w14:textId="77777777" w:rsidR="006E163F" w:rsidRPr="00192CAB" w:rsidRDefault="006E163F" w:rsidP="006E163F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0B02CA91" w14:textId="77777777" w:rsidR="006E163F" w:rsidRDefault="006E163F" w:rsidP="006E163F">
      <w:r>
        <w:tab/>
        <w:t>As métricas adotadas seguem os seguintes parâmetros:</w:t>
      </w:r>
    </w:p>
    <w:p w14:paraId="0521E0CA" w14:textId="77777777" w:rsidR="006E163F" w:rsidRDefault="006E163F" w:rsidP="006E163F"/>
    <w:p w14:paraId="7FB95D20" w14:textId="77777777" w:rsidR="006E163F" w:rsidRDefault="006E163F" w:rsidP="006E163F">
      <w:r w:rsidRPr="00BF1735">
        <w:rPr>
          <w:noProof/>
        </w:rPr>
        <w:drawing>
          <wp:inline distT="0" distB="0" distL="0" distR="0" wp14:anchorId="20DB2500" wp14:editId="1227315E">
            <wp:extent cx="5324475" cy="2781300"/>
            <wp:effectExtent l="0" t="0" r="9525" b="0"/>
            <wp:docPr id="1028" name="Picture 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3E9560-EC45-44AA-9713-4F1A74EC7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143E9560-EC45-44AA-9713-4F1A74EC78B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69A3A" w14:textId="77777777" w:rsidR="006E163F" w:rsidRDefault="006E163F" w:rsidP="006E163F"/>
    <w:p w14:paraId="1AC75174" w14:textId="77777777" w:rsidR="006E163F" w:rsidRDefault="00CA1FEE" w:rsidP="006E163F">
      <w:r>
        <w:pict w14:anchorId="5872AB23">
          <v:oval id="Elipse 8" o:spid="_x0000_s1026" style="position:absolute;left:0;text-align:left;margin-left:0;margin-top:0;width:28.35pt;height:28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" fillcolor="#130f40" strokecolor="white [3212]" strokeweight="2pt"/>
        </w:pict>
      </w:r>
      <w:r w:rsidR="006E163F">
        <w:tab/>
        <w:t xml:space="preserve">Indicador de temperatura muito baixa, indicando temperaturas menores que </w:t>
      </w:r>
    </w:p>
    <w:p w14:paraId="6B8C9353" w14:textId="77777777" w:rsidR="006E163F" w:rsidRDefault="006E163F" w:rsidP="006E163F">
      <w:r>
        <w:tab/>
        <w:t>13°C.</w:t>
      </w:r>
    </w:p>
    <w:p w14:paraId="0AFCBC3C" w14:textId="77777777" w:rsidR="006E163F" w:rsidRDefault="00CA1FEE" w:rsidP="006E163F">
      <w:pPr>
        <w:ind w:left="2"/>
      </w:pPr>
      <w:r>
        <w:pict w14:anchorId="421C511B">
          <v:oval id="Elipse 5" o:spid="_x0000_s1027" style="position:absolute;left:0;text-align:left;margin-left:0;margin-top:0;width:28.35pt;height:28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" fillcolor="#22a6b3" strokecolor="white [3212]" strokeweight="2pt"/>
        </w:pict>
      </w:r>
      <w:r w:rsidR="006E163F">
        <w:tab/>
        <w:t xml:space="preserve">Indicador de temperatura baixa, indicando as temperaturas entre 13°C e </w:t>
      </w:r>
    </w:p>
    <w:p w14:paraId="1CCDFEA0" w14:textId="77777777" w:rsidR="006E163F" w:rsidRDefault="006E163F" w:rsidP="006E163F">
      <w:pPr>
        <w:ind w:left="2"/>
      </w:pPr>
      <w:r>
        <w:tab/>
        <w:t>20,3°C.</w:t>
      </w:r>
    </w:p>
    <w:p w14:paraId="25ADF5C7" w14:textId="77777777" w:rsidR="006E163F" w:rsidRDefault="00CA1FEE" w:rsidP="006E163F">
      <w:pPr>
        <w:ind w:left="2"/>
      </w:pPr>
      <w:r>
        <w:lastRenderedPageBreak/>
        <w:pict w14:anchorId="53604828">
          <v:oval id="Elipse 9" o:spid="_x0000_s1028" style="position:absolute;left:0;text-align:left;margin-left:0;margin-top:0;width:28.35pt;height:2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" fillcolor="#6ab04c" strokecolor="white [3212]" strokeweight="2pt"/>
        </w:pict>
      </w:r>
      <w:r w:rsidR="006E163F">
        <w:tab/>
        <w:t xml:space="preserve">Indicador de temperatura ideal, indicando as temperaturas entre 20,3° e </w:t>
      </w:r>
    </w:p>
    <w:p w14:paraId="1DBA88DE" w14:textId="77777777" w:rsidR="006E163F" w:rsidRDefault="006E163F" w:rsidP="006E163F">
      <w:pPr>
        <w:ind w:left="2"/>
      </w:pPr>
      <w:r>
        <w:tab/>
        <w:t>27,6°C.</w:t>
      </w:r>
    </w:p>
    <w:p w14:paraId="1821819F" w14:textId="77777777" w:rsidR="006E163F" w:rsidRDefault="00CA1FEE" w:rsidP="006E163F">
      <w:pPr>
        <w:ind w:left="3"/>
      </w:pPr>
      <w:r>
        <w:pict w14:anchorId="2FBD0E15">
          <v:oval id="Elipse 10" o:spid="_x0000_s1029" style="position:absolute;left:0;text-align:left;margin-left:0;margin-top:0;width:28.35pt;height:28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" fillcolor="#f9ca24" strokecolor="white [3212]" strokeweight="2pt"/>
        </w:pict>
      </w:r>
      <w:r w:rsidR="006E163F">
        <w:tab/>
        <w:t xml:space="preserve">Indicador de temperatura alta, indicando as temperaturas entre 27,6°C e </w:t>
      </w:r>
    </w:p>
    <w:p w14:paraId="5876637D" w14:textId="77777777" w:rsidR="006E163F" w:rsidRDefault="006E163F" w:rsidP="006E163F">
      <w:pPr>
        <w:ind w:left="3"/>
      </w:pPr>
      <w:r>
        <w:tab/>
        <w:t>35°C.</w:t>
      </w:r>
    </w:p>
    <w:p w14:paraId="50D38B20" w14:textId="77777777" w:rsidR="006E163F" w:rsidRDefault="00CA1FEE" w:rsidP="006E163F">
      <w:pPr>
        <w:ind w:left="3"/>
      </w:pPr>
      <w:r>
        <w:pict w14:anchorId="02D21685">
          <v:oval id="Elipse 11" o:spid="_x0000_s1030" style="position:absolute;left:0;text-align:left;margin-left:0;margin-top:0;width:28.35pt;height:28.3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" fillcolor="#eb4d4b" strokecolor="white [3212]" strokeweight="2pt"/>
        </w:pict>
      </w:r>
      <w:r w:rsidR="006E163F">
        <w:tab/>
        <w:t xml:space="preserve">Indicador de temperatura muito alta, indicando as temperaturas maiores que  </w:t>
      </w:r>
    </w:p>
    <w:p w14:paraId="5E8D26DC" w14:textId="77777777" w:rsidR="006E163F" w:rsidRDefault="006E163F" w:rsidP="006E163F">
      <w:pPr>
        <w:ind w:left="3"/>
      </w:pPr>
      <w:r>
        <w:tab/>
        <w:t>35°C.</w:t>
      </w:r>
    </w:p>
    <w:p w14:paraId="6818B6C3" w14:textId="77777777" w:rsidR="006E163F" w:rsidRDefault="006E163F" w:rsidP="006E163F">
      <w:pPr>
        <w:ind w:left="3"/>
      </w:pPr>
    </w:p>
    <w:p w14:paraId="172845D0" w14:textId="77777777" w:rsidR="006E163F" w:rsidRDefault="006E163F" w:rsidP="006E163F">
      <w:pPr>
        <w:ind w:left="3"/>
      </w:pPr>
      <w:r>
        <w:tab/>
        <w:t>Os alertas serão acionados quando a temperatura estiver abaixo de 18,5°C ou acima de 29,5°C, indicando que a temperatura está baixa ou alta, respectivamente.</w:t>
      </w:r>
    </w:p>
    <w:p w14:paraId="7F0AF069" w14:textId="77777777" w:rsidR="006E163F" w:rsidRDefault="006E163F" w:rsidP="006E163F">
      <w:pPr>
        <w:ind w:left="3"/>
      </w:pPr>
      <w:r>
        <w:tab/>
        <w:t xml:space="preserve">A métrica foi definida de acordo com o risco de as galinhas sofrerem danos prejudiciais </w:t>
      </w:r>
      <w:proofErr w:type="spellStart"/>
      <w:r>
        <w:t>a</w:t>
      </w:r>
      <w:proofErr w:type="spellEnd"/>
      <w:r>
        <w:t xml:space="preserve"> saúde, onde os valores de temperatura alta e temperatura baixa devem ser motivo de atenção, mas ainda não causaram danos irreversíveis. No entanto, os valores de temperatura muito alta e temperatura muito baixa, indicam um grave problema, que pode ter afetado a saúde das galinhas e qualidade dos ovos.</w:t>
      </w:r>
    </w:p>
    <w:p w14:paraId="61B5E0A8" w14:textId="77777777" w:rsidR="006E163F" w:rsidRDefault="006E163F" w:rsidP="006E163F">
      <w:pPr>
        <w:ind w:left="3"/>
      </w:pPr>
      <w:r>
        <w:tab/>
        <w:t>Portanto, os alertas do site foram definidos de maneira a se evitar o problema e não apenas indicar o problema, por isso, eles são executados pouco antes dos limites críticos para a saúde das galinhas, de maneira que o cliente possa tomar alguma atitude a fim de regular a temperatura.</w:t>
      </w:r>
    </w:p>
    <w:p w14:paraId="19787842" w14:textId="77777777" w:rsidR="006E163F" w:rsidRDefault="006E163F" w:rsidP="006E163F"/>
    <w:p w14:paraId="3DAA2CAE" w14:textId="77777777" w:rsidR="006E163F" w:rsidRDefault="006E163F" w:rsidP="006E163F">
      <w:r>
        <w:t xml:space="preserve"> </w:t>
      </w:r>
    </w:p>
    <w:p w14:paraId="4480EB99" w14:textId="77777777" w:rsidR="006E163F" w:rsidRPr="00336677" w:rsidRDefault="006E163F" w:rsidP="006E163F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fldSimple w:instr=" REF _Ref125307146 ">
        <w:r w:rsidR="00EA367C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76"/>
          <w:headerReference w:type="default" r:id="rId77"/>
          <w:footerReference w:type="default" r:id="rId78"/>
          <w:headerReference w:type="first" r:id="rId79"/>
          <w:footerReference w:type="first" r:id="rId8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64EA85A" w14:textId="08AAD83A" w:rsidR="00CA1FEE" w:rsidRDefault="00370E34" w:rsidP="00CA1FEE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1D35E218" w14:textId="77777777" w:rsidR="00CA1FEE" w:rsidRDefault="00CA1FEE" w:rsidP="00CA1FEE">
      <w:pPr>
        <w:pStyle w:val="Ttulo"/>
      </w:pPr>
    </w:p>
    <w:p w14:paraId="708AE9A7" w14:textId="232F3D48" w:rsidR="00083862" w:rsidRPr="000C07FE" w:rsidRDefault="005900C5" w:rsidP="00CA1FEE">
      <w:pPr>
        <w:pStyle w:val="Ttulo"/>
      </w:pPr>
      <w:r w:rsidRPr="00A3473E">
        <w:fldChar w:fldCharType="begin"/>
      </w:r>
      <w:r w:rsidR="00370E34" w:rsidRPr="00D503A9">
        <w:instrText xml:space="preserve"> ADDIN EN.REFLIST </w:instrText>
      </w:r>
      <w:r w:rsidRPr="00A3473E">
        <w:fldChar w:fldCharType="separate"/>
      </w:r>
    </w:p>
    <w:p w14:paraId="2C534376" w14:textId="7C889EAD" w:rsid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0C07FE">
        <w:rPr>
          <w:rFonts w:cs="Arial"/>
          <w:noProof/>
          <w:lang w:val="pt-BR"/>
        </w:rPr>
        <w:t xml:space="preserve"> </w:t>
      </w:r>
      <w:r w:rsidR="00083862">
        <w:rPr>
          <w:rFonts w:cs="Arial"/>
          <w:noProof/>
          <w:lang w:val="pt-BR"/>
        </w:rPr>
        <w:t xml:space="preserve">CRIAR E PLANTAR. Galinha. </w:t>
      </w:r>
      <w:r w:rsidR="00CA1FEE">
        <w:rPr>
          <w:rFonts w:cs="Arial"/>
          <w:noProof/>
          <w:lang w:val="pt-BR"/>
        </w:rPr>
        <w:t>Estresse calórico.2011. Disponível em: &lt;</w:t>
      </w:r>
      <w:r w:rsidR="00CA1FEE" w:rsidRPr="00CA1FEE">
        <w:rPr>
          <w:rFonts w:cs="Arial"/>
          <w:noProof/>
          <w:lang w:val="pt-BR"/>
        </w:rPr>
        <w:t>http://www.criareplantar.com.br/pecuaria/lerTexto.php?categoria=21&amp;id=285</w:t>
      </w:r>
      <w:r w:rsidR="00CA1FEE">
        <w:rPr>
          <w:rFonts w:cs="Arial"/>
          <w:noProof/>
          <w:lang w:val="pt-BR"/>
        </w:rPr>
        <w:t>&gt;.</w:t>
      </w:r>
      <w:r w:rsidR="00CA1FEE">
        <w:rPr>
          <w:rFonts w:cs="Arial"/>
          <w:noProof/>
          <w:lang w:val="pt-BR"/>
        </w:rPr>
        <w:br/>
        <w:t>Acesso em: 06/03/2021</w:t>
      </w:r>
    </w:p>
    <w:p w14:paraId="203C3C59" w14:textId="41E3F295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60DE0635" w14:textId="5B6E8961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MFRURAL.</w:t>
      </w:r>
      <w:r w:rsidR="006E39AC">
        <w:rPr>
          <w:rFonts w:cs="Arial"/>
          <w:noProof/>
          <w:lang w:val="pt-BR"/>
        </w:rPr>
        <w:t xml:space="preserve"> </w:t>
      </w:r>
      <w:r>
        <w:rPr>
          <w:rFonts w:cs="Arial"/>
          <w:noProof/>
          <w:lang w:val="pt-BR"/>
        </w:rPr>
        <w:t>Galinhas e Frangos. Poedeiras 051. 2021. Disponível em:&lt;</w:t>
      </w:r>
      <w:r w:rsidRPr="00CA1FEE">
        <w:rPr>
          <w:lang w:val="pt-BR"/>
        </w:rPr>
        <w:t xml:space="preserve"> </w:t>
      </w:r>
      <w:r w:rsidRPr="00CA1FEE">
        <w:rPr>
          <w:rFonts w:cs="Arial"/>
          <w:noProof/>
          <w:lang w:val="pt-BR"/>
        </w:rPr>
        <w:t>https://www.mfrural.com.br/detalhe/342657/galinhas-e-frangos</w:t>
      </w:r>
      <w:r>
        <w:rPr>
          <w:rFonts w:cs="Arial"/>
          <w:noProof/>
          <w:lang w:val="pt-BR"/>
        </w:rPr>
        <w:t>&gt;.</w:t>
      </w:r>
      <w:r>
        <w:rPr>
          <w:rFonts w:cs="Arial"/>
          <w:noProof/>
          <w:lang w:val="pt-BR"/>
        </w:rPr>
        <w:br/>
        <w:t>Acesso em: 13/04/2021</w:t>
      </w:r>
    </w:p>
    <w:p w14:paraId="414EDD91" w14:textId="0996D188" w:rsidR="00CA1FE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0B7221A1" w14:textId="53576946" w:rsidR="00CA1FEE" w:rsidRDefault="00CA1FEE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MFRURAL.</w:t>
      </w:r>
      <w:r w:rsidR="006E39AC">
        <w:rPr>
          <w:rFonts w:cs="Arial"/>
          <w:noProof/>
          <w:lang w:val="pt-BR"/>
        </w:rPr>
        <w:t xml:space="preserve"> </w:t>
      </w:r>
      <w:r w:rsidR="00AF2D20">
        <w:rPr>
          <w:rFonts w:cs="Arial"/>
          <w:noProof/>
          <w:lang w:val="pt-BR"/>
        </w:rPr>
        <w:t>Aquecedor para granjas</w:t>
      </w:r>
      <w:r>
        <w:rPr>
          <w:rFonts w:cs="Arial"/>
          <w:noProof/>
          <w:lang w:val="pt-BR"/>
        </w:rPr>
        <w:t>.</w:t>
      </w:r>
      <w:r w:rsidR="00AF2D20">
        <w:rPr>
          <w:rFonts w:cs="Arial"/>
          <w:noProof/>
          <w:lang w:val="pt-BR"/>
        </w:rPr>
        <w:t>Equipamentos para avicultura.</w:t>
      </w:r>
      <w:r>
        <w:rPr>
          <w:rFonts w:cs="Arial"/>
          <w:noProof/>
          <w:lang w:val="pt-BR"/>
        </w:rPr>
        <w:t xml:space="preserve"> 2021. Disponível em:&lt;</w:t>
      </w:r>
      <w:r w:rsidR="00AF2D20" w:rsidRPr="00AF2D20">
        <w:rPr>
          <w:rFonts w:cs="Arial"/>
          <w:noProof/>
          <w:lang w:val="pt-BR"/>
        </w:rPr>
        <w:t>https://www.mfrural.com.br/detalhe/365669/aquecedor-para-granjas</w:t>
      </w:r>
      <w:r>
        <w:rPr>
          <w:rFonts w:cs="Arial"/>
          <w:noProof/>
          <w:lang w:val="pt-BR"/>
        </w:rPr>
        <w:t>&gt;.</w:t>
      </w:r>
      <w:r>
        <w:rPr>
          <w:rFonts w:cs="Arial"/>
          <w:noProof/>
          <w:lang w:val="pt-BR"/>
        </w:rPr>
        <w:br/>
        <w:t>Acesso em: 13/04/2021</w:t>
      </w:r>
    </w:p>
    <w:p w14:paraId="72379FD6" w14:textId="5AFBD385" w:rsidR="006E39AC" w:rsidRDefault="006E39AC" w:rsidP="00CA1FEE">
      <w:pPr>
        <w:pStyle w:val="Referncias"/>
        <w:spacing w:after="0"/>
        <w:rPr>
          <w:rFonts w:cs="Arial"/>
          <w:noProof/>
          <w:lang w:val="pt-BR"/>
        </w:rPr>
      </w:pPr>
    </w:p>
    <w:p w14:paraId="09EE7C0C" w14:textId="58CFE599" w:rsidR="006E39AC" w:rsidRDefault="006E39AC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SENAR</w:t>
      </w:r>
      <w:r w:rsidR="00D9474E">
        <w:rPr>
          <w:rFonts w:cs="Arial"/>
          <w:noProof/>
          <w:lang w:val="pt-BR"/>
        </w:rPr>
        <w:t>.</w:t>
      </w:r>
      <w:r>
        <w:rPr>
          <w:rFonts w:cs="Arial"/>
          <w:noProof/>
          <w:lang w:val="pt-BR"/>
        </w:rPr>
        <w:t xml:space="preserve"> Santa Catarina.</w:t>
      </w:r>
      <w:r w:rsidR="009C44BF">
        <w:rPr>
          <w:rFonts w:cs="Arial"/>
          <w:noProof/>
          <w:lang w:val="pt-BR"/>
        </w:rPr>
        <w:t xml:space="preserve"> Vai construir seu aviário. Não perca as dicas com especialista.</w:t>
      </w:r>
      <w:r w:rsidR="00D9474E">
        <w:rPr>
          <w:rFonts w:cs="Arial"/>
          <w:noProof/>
          <w:lang w:val="pt-BR"/>
        </w:rPr>
        <w:t xml:space="preserve"> </w:t>
      </w:r>
      <w:r w:rsidR="009C44BF">
        <w:rPr>
          <w:rFonts w:cs="Arial"/>
          <w:noProof/>
          <w:lang w:val="pt-BR"/>
        </w:rPr>
        <w:t>2017</w:t>
      </w:r>
      <w:r w:rsidR="00D9474E">
        <w:rPr>
          <w:rFonts w:cs="Arial"/>
          <w:noProof/>
          <w:lang w:val="pt-BR"/>
        </w:rPr>
        <w:t>. Disponível em: &lt;</w:t>
      </w:r>
      <w:r w:rsidR="00D9474E" w:rsidRPr="00D9474E">
        <w:rPr>
          <w:lang w:val="pt-BR"/>
        </w:rPr>
        <w:t xml:space="preserve"> </w:t>
      </w:r>
      <w:r w:rsidR="00D9474E" w:rsidRPr="00D9474E">
        <w:rPr>
          <w:rFonts w:cs="Arial"/>
          <w:noProof/>
          <w:lang w:val="pt-BR"/>
        </w:rPr>
        <w:t>http://www2.senar.com.br/Noticias/Detalhe/9709</w:t>
      </w:r>
      <w:r w:rsidR="00D9474E">
        <w:rPr>
          <w:rFonts w:cs="Arial"/>
          <w:noProof/>
          <w:lang w:val="pt-BR"/>
        </w:rPr>
        <w:t>&gt;</w:t>
      </w:r>
      <w:r w:rsidR="00D9474E">
        <w:rPr>
          <w:rFonts w:cs="Arial"/>
          <w:noProof/>
          <w:lang w:val="pt-BR"/>
        </w:rPr>
        <w:br/>
        <w:t>Acesso em: 13/04/2021</w:t>
      </w:r>
    </w:p>
    <w:p w14:paraId="3AA806E2" w14:textId="5B1CDFF2" w:rsid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</w:p>
    <w:p w14:paraId="7DC82A91" w14:textId="4626D4C1" w:rsid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  <w:r w:rsidRPr="00D9474E">
        <w:rPr>
          <w:rFonts w:cs="Arial"/>
          <w:noProof/>
        </w:rPr>
        <w:t xml:space="preserve">MERCO AVES. Bovans White. </w:t>
      </w:r>
      <w:r w:rsidRPr="00D9474E">
        <w:rPr>
          <w:rFonts w:cs="Arial"/>
          <w:noProof/>
          <w:lang w:val="pt-BR"/>
        </w:rPr>
        <w:t>Guia do produto. 2017. Disponível e</w:t>
      </w:r>
      <w:r>
        <w:rPr>
          <w:rFonts w:cs="Arial"/>
          <w:noProof/>
          <w:lang w:val="pt-BR"/>
        </w:rPr>
        <w:t>m: &lt;</w:t>
      </w:r>
      <w:r w:rsidRPr="00D9474E">
        <w:rPr>
          <w:lang w:val="pt-BR"/>
        </w:rPr>
        <w:t xml:space="preserve"> </w:t>
      </w:r>
      <w:r w:rsidRPr="00D9474E">
        <w:rPr>
          <w:rFonts w:cs="Arial"/>
          <w:noProof/>
          <w:lang w:val="pt-BR"/>
        </w:rPr>
        <w:t>https://www.mercoaves.com.br/pdf/bw_cs_c_pguide_7150.pdf</w:t>
      </w:r>
      <w:r>
        <w:rPr>
          <w:rFonts w:cs="Arial"/>
          <w:noProof/>
          <w:lang w:val="pt-BR"/>
        </w:rPr>
        <w:t>&gt;</w:t>
      </w:r>
    </w:p>
    <w:p w14:paraId="5ABCC48E" w14:textId="2F79A97C" w:rsidR="00D9474E" w:rsidRPr="00D9474E" w:rsidRDefault="00D9474E" w:rsidP="00CA1FEE">
      <w:pPr>
        <w:pStyle w:val="Referncias"/>
        <w:spacing w:after="0"/>
        <w:rPr>
          <w:rFonts w:cs="Arial"/>
          <w:noProof/>
          <w:lang w:val="pt-BR"/>
        </w:rPr>
      </w:pPr>
      <w:r>
        <w:rPr>
          <w:rFonts w:cs="Arial"/>
          <w:noProof/>
          <w:lang w:val="pt-BR"/>
        </w:rPr>
        <w:t>Acesso em: 15/04/2021</w:t>
      </w:r>
    </w:p>
    <w:p w14:paraId="7C4C7B08" w14:textId="1D18D573" w:rsidR="00CA1FEE" w:rsidRPr="00D9474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5CC153D9" w14:textId="348F67A9" w:rsidR="00CA1FEE" w:rsidRPr="00D9474E" w:rsidRDefault="00CA1FE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114FDF1C" w14:textId="77777777" w:rsidR="000C07FE" w:rsidRPr="00D9474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Pr="00D9474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81"/>
      <w:footerReference w:type="default" r:id="rId82"/>
      <w:headerReference w:type="first" r:id="rId83"/>
      <w:footerReference w:type="first" r:id="rId8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0FAF1" w14:textId="77777777" w:rsidR="007F2912" w:rsidRDefault="007F2912">
      <w:r>
        <w:separator/>
      </w:r>
    </w:p>
    <w:p w14:paraId="21A7D6BB" w14:textId="77777777" w:rsidR="007F2912" w:rsidRDefault="007F2912"/>
    <w:p w14:paraId="3EE57BFB" w14:textId="77777777" w:rsidR="007F2912" w:rsidRDefault="007F2912"/>
    <w:p w14:paraId="04D220EE" w14:textId="77777777" w:rsidR="007F2912" w:rsidRDefault="007F2912"/>
  </w:endnote>
  <w:endnote w:type="continuationSeparator" w:id="0">
    <w:p w14:paraId="76ACB504" w14:textId="77777777" w:rsidR="007F2912" w:rsidRDefault="007F2912">
      <w:r>
        <w:continuationSeparator/>
      </w:r>
    </w:p>
    <w:p w14:paraId="5AA95BEE" w14:textId="77777777" w:rsidR="007F2912" w:rsidRDefault="007F2912"/>
    <w:p w14:paraId="2E388E82" w14:textId="77777777" w:rsidR="007F2912" w:rsidRDefault="007F2912"/>
    <w:p w14:paraId="4ABFCAEC" w14:textId="77777777" w:rsidR="007F2912" w:rsidRDefault="007F29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CA1FEE" w:rsidRDefault="00CA1FEE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CA1FEE" w:rsidRDefault="00CA1FEE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CA1FEE" w:rsidRDefault="00CA1FEE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CA1FEE" w:rsidRDefault="00CA1FEE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CA1FEE" w:rsidRDefault="00CA1FEE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CA1FEE" w:rsidRDefault="00CA1FEE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CA1FEE" w:rsidRDefault="00CA1FEE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CA1FEE" w:rsidRDefault="00CA1FEE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CA1FEE" w:rsidRDefault="00CA1FE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CA1FEE" w:rsidRDefault="00CA1FEE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CA1FEE" w:rsidRDefault="00CA1FEE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CA1FEE" w:rsidRDefault="00CA1FEE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CA1FEE" w:rsidRDefault="00CA1FEE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CA1FEE" w:rsidRDefault="00CA1FEE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CA1FEE" w:rsidRDefault="00CA1FEE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CA1FEE" w:rsidRDefault="00CA1FEE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CA1FEE" w:rsidRDefault="00CA1F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80D46" w14:textId="77777777" w:rsidR="007F2912" w:rsidRDefault="007F2912">
      <w:r>
        <w:separator/>
      </w:r>
    </w:p>
    <w:p w14:paraId="20D20C99" w14:textId="77777777" w:rsidR="007F2912" w:rsidRDefault="007F2912"/>
    <w:p w14:paraId="353A1F14" w14:textId="77777777" w:rsidR="007F2912" w:rsidRDefault="007F2912"/>
    <w:p w14:paraId="11C6FF69" w14:textId="77777777" w:rsidR="007F2912" w:rsidRDefault="007F2912"/>
  </w:footnote>
  <w:footnote w:type="continuationSeparator" w:id="0">
    <w:p w14:paraId="4EB620F3" w14:textId="77777777" w:rsidR="007F2912" w:rsidRDefault="007F2912">
      <w:r>
        <w:continuationSeparator/>
      </w:r>
    </w:p>
    <w:p w14:paraId="3C1AE278" w14:textId="77777777" w:rsidR="007F2912" w:rsidRDefault="007F2912"/>
    <w:p w14:paraId="6E6EE76A" w14:textId="77777777" w:rsidR="007F2912" w:rsidRDefault="007F2912"/>
    <w:p w14:paraId="2FB0B4D6" w14:textId="77777777" w:rsidR="007F2912" w:rsidRDefault="007F29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3AD2CF5" w:rsidR="00CA1FEE" w:rsidRDefault="00CA1FEE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CA1FEE" w:rsidRDefault="00CA1FEE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CA1FEE" w:rsidRDefault="00CA1FE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CA1FEE" w:rsidRDefault="00CA1FEE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CA1FEE" w:rsidRDefault="00CA1FE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CA1FEE" w:rsidRDefault="00CA1FE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CA1FEE" w:rsidRDefault="00CA1FEE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CA1FEE" w:rsidRDefault="00CA1FEE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CA1FEE" w:rsidRDefault="00CA1FEE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CA1FEE" w:rsidRDefault="00CA1FEE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CA1FEE" w:rsidRDefault="00CA1FEE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CA1FEE" w:rsidRDefault="00CA1FE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CA1FEE" w:rsidRPr="00E37DB5" w:rsidRDefault="00CA1FE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CA1FEE" w:rsidRDefault="00CA1FE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CA1FEE" w:rsidRDefault="00CA1FE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CA1FEE" w:rsidRPr="00E37DB5" w:rsidRDefault="00CA1FEE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CA1FEE" w:rsidRDefault="00CA1FEE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CA1FEE" w:rsidRDefault="00CA1FEE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CA1FEE" w:rsidRPr="00E37DB5" w:rsidRDefault="00CA1FE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CA1FEE" w:rsidRDefault="00CA1FEE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CA1FEE" w:rsidRDefault="00CA1FEE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CA1FEE" w:rsidRPr="00E37DB5" w:rsidRDefault="00CA1FEE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CA1FEE" w:rsidRDefault="00CA1FEE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CA1FEE" w:rsidRDefault="00CA1FEE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CA1FEE" w:rsidRPr="00E37DB5" w:rsidRDefault="00CA1FEE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CA1FEE" w:rsidRDefault="00CA1FEE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CA1FEE" w:rsidRDefault="00CA1FE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CA1FEE" w:rsidRDefault="00CA1FEE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CA1FEE" w:rsidRDefault="00CA1FE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CA1FEE" w:rsidRDefault="00CA1FEE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3C65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3862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2923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A22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163F"/>
    <w:rsid w:val="006E39AC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66322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2912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44BF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2D20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89B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1FEE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35F39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474E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8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footer" Target="footer8.xml"/><Relationship Id="rId84" Type="http://schemas.openxmlformats.org/officeDocument/2006/relationships/footer" Target="footer16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header" Target="header12.xml"/><Relationship Id="rId79" Type="http://schemas.openxmlformats.org/officeDocument/2006/relationships/header" Target="header15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footer" Target="footer9.xml"/><Relationship Id="rId77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eader" Target="header11.xml"/><Relationship Id="rId80" Type="http://schemas.openxmlformats.org/officeDocument/2006/relationships/footer" Target="footer14.xml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eader" Target="header9.xml"/><Relationship Id="rId20" Type="http://schemas.openxmlformats.org/officeDocument/2006/relationships/header" Target="head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eader" Target="header10.xml"/><Relationship Id="rId75" Type="http://schemas.openxmlformats.org/officeDocument/2006/relationships/footer" Target="footer12.xml"/><Relationship Id="rId83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oter" Target="footer11.xml"/><Relationship Id="rId78" Type="http://schemas.openxmlformats.org/officeDocument/2006/relationships/footer" Target="footer13.xml"/><Relationship Id="rId81" Type="http://schemas.openxmlformats.org/officeDocument/2006/relationships/header" Target="header16.xml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header" Target="header13.xml"/><Relationship Id="rId7" Type="http://schemas.openxmlformats.org/officeDocument/2006/relationships/footnotes" Target="footnotes.xml"/><Relationship Id="rId71" Type="http://schemas.openxmlformats.org/officeDocument/2006/relationships/footer" Target="footer10.xm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Relationship Id="rId24" Type="http://schemas.openxmlformats.org/officeDocument/2006/relationships/header" Target="header7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header" Target="header8.xml"/><Relationship Id="rId61" Type="http://schemas.openxmlformats.org/officeDocument/2006/relationships/image" Target="media/image41.png"/><Relationship Id="rId82" Type="http://schemas.openxmlformats.org/officeDocument/2006/relationships/footer" Target="foot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573</TotalTime>
  <Pages>33</Pages>
  <Words>2927</Words>
  <Characters>15809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rose castigrini</cp:lastModifiedBy>
  <cp:revision>171</cp:revision>
  <cp:lastPrinted>2009-11-04T00:12:00Z</cp:lastPrinted>
  <dcterms:created xsi:type="dcterms:W3CDTF">2017-11-20T21:48:00Z</dcterms:created>
  <dcterms:modified xsi:type="dcterms:W3CDTF">2021-06-15T15:45:00Z</dcterms:modified>
</cp:coreProperties>
</file>